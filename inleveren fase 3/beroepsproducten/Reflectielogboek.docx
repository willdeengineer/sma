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A717FE" w14:textId="02A48BAF" w:rsidR="00ED4F71" w:rsidRPr="006C78E9" w:rsidRDefault="00DC7342" w:rsidP="00DC7342">
      <w:pPr>
        <w:pStyle w:val="BodyText1"/>
        <w:tabs>
          <w:tab w:val="left" w:pos="2870"/>
        </w:tabs>
        <w:rPr>
          <w:noProof/>
          <w:lang w:val="nl-NL"/>
        </w:rPr>
      </w:pPr>
      <w:r w:rsidRPr="006C78E9">
        <w:rPr>
          <w:noProof/>
          <w:lang w:val="nl-NL"/>
        </w:rPr>
        <w:tab/>
      </w:r>
    </w:p>
    <w:p w14:paraId="12F908BF" w14:textId="7C7C9842" w:rsidR="00994F17" w:rsidRPr="006C78E9" w:rsidRDefault="00994F17" w:rsidP="00DC404D">
      <w:pPr>
        <w:pStyle w:val="BodyText1"/>
        <w:rPr>
          <w:noProof/>
          <w:lang w:val="nl-NL"/>
        </w:rPr>
      </w:pPr>
    </w:p>
    <w:p w14:paraId="76D13517" w14:textId="55573B6D" w:rsidR="00994F17" w:rsidRPr="006C78E9" w:rsidRDefault="006201EB" w:rsidP="00C76675">
      <w:pPr>
        <w:rPr>
          <w:noProof/>
        </w:rPr>
      </w:pPr>
      <w:r w:rsidRPr="006C78E9">
        <w:rPr>
          <w:noProof/>
        </w:rPr>
        <mc:AlternateContent>
          <mc:Choice Requires="wps">
            <w:drawing>
              <wp:anchor distT="0" distB="0" distL="114300" distR="114300" simplePos="0" relativeHeight="251658240" behindDoc="0" locked="0" layoutInCell="1" allowOverlap="1" wp14:anchorId="3A8BC31F" wp14:editId="4F8C294A">
                <wp:simplePos x="0" y="0"/>
                <wp:positionH relativeFrom="margin">
                  <wp:posOffset>374015</wp:posOffset>
                </wp:positionH>
                <wp:positionV relativeFrom="page">
                  <wp:posOffset>1638300</wp:posOffset>
                </wp:positionV>
                <wp:extent cx="3556000" cy="2442759"/>
                <wp:effectExtent l="0" t="0" r="0" b="0"/>
                <wp:wrapNone/>
                <wp:docPr id="2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0" cy="2442759"/>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2F1F2C67" w14:textId="0D206039" w:rsidR="001B0A2A" w:rsidRPr="00A018FC" w:rsidRDefault="00A018FC" w:rsidP="006201EB">
                            <w:pPr>
                              <w:pStyle w:val="CoverTitle"/>
                              <w:rPr>
                                <w:color w:val="000000" w:themeColor="text1"/>
                                <w:sz w:val="56"/>
                                <w:szCs w:val="56"/>
                                <w:lang w:val="nl-NL"/>
                              </w:rPr>
                            </w:pPr>
                            <w:r>
                              <w:rPr>
                                <w:color w:val="000000" w:themeColor="text1"/>
                                <w:lang w:val="nl-NL"/>
                              </w:rPr>
                              <w:t>Reflectielogboek</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8BC31F" id="_x0000_t202" coordsize="21600,21600" o:spt="202" path="m,l,21600r21600,l21600,xe">
                <v:stroke joinstyle="miter"/>
                <v:path gradientshapeok="t" o:connecttype="rect"/>
              </v:shapetype>
              <v:shape id="Text Box 16" o:spid="_x0000_s1026" type="#_x0000_t202" style="position:absolute;left:0;text-align:left;margin-left:29.45pt;margin-top:129pt;width:280pt;height:192.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" filled="f" stroked="f">
                <v:textbox>
                  <w:txbxContent>
                    <w:p w14:paraId="2F1F2C67" w14:textId="0D206039" w:rsidR="001B0A2A" w:rsidRPr="00A018FC" w:rsidRDefault="00A018FC" w:rsidP="006201EB">
                      <w:pPr>
                        <w:pStyle w:val="CoverTitle"/>
                        <w:rPr>
                          <w:color w:val="000000" w:themeColor="text1"/>
                          <w:sz w:val="56"/>
                          <w:szCs w:val="56"/>
                          <w:lang w:val="nl-NL"/>
                        </w:rPr>
                      </w:pPr>
                      <w:r>
                        <w:rPr>
                          <w:color w:val="000000" w:themeColor="text1"/>
                          <w:lang w:val="nl-NL"/>
                        </w:rPr>
                        <w:t>Reflectielogboek</w:t>
                      </w:r>
                    </w:p>
                  </w:txbxContent>
                </v:textbox>
                <w10:wrap anchorx="margin" anchory="page"/>
              </v:shape>
            </w:pict>
          </mc:Fallback>
        </mc:AlternateContent>
      </w:r>
    </w:p>
    <w:p w14:paraId="52EEABEA" w14:textId="4111A565" w:rsidR="00994F17" w:rsidRPr="006C78E9" w:rsidRDefault="00994F17" w:rsidP="00C76675">
      <w:pPr>
        <w:rPr>
          <w:noProof/>
        </w:rPr>
      </w:pPr>
    </w:p>
    <w:p w14:paraId="294613E4" w14:textId="7A286E85" w:rsidR="00994F17" w:rsidRPr="006C78E9" w:rsidRDefault="00994F17" w:rsidP="00C76675">
      <w:pPr>
        <w:rPr>
          <w:noProof/>
        </w:rPr>
      </w:pPr>
    </w:p>
    <w:p w14:paraId="0075CA2E" w14:textId="7170B2BC" w:rsidR="00994F17" w:rsidRPr="006C78E9" w:rsidRDefault="00994F17" w:rsidP="00C76675">
      <w:pPr>
        <w:rPr>
          <w:noProof/>
        </w:rPr>
      </w:pPr>
    </w:p>
    <w:p w14:paraId="41D9EA9A" w14:textId="37214128" w:rsidR="00994F17" w:rsidRPr="006C78E9" w:rsidRDefault="00994F17" w:rsidP="00C76675">
      <w:pPr>
        <w:rPr>
          <w:noProof/>
        </w:rPr>
      </w:pPr>
    </w:p>
    <w:p w14:paraId="78496EC4" w14:textId="6AA10555" w:rsidR="00994F17" w:rsidRPr="006C78E9" w:rsidRDefault="00994F17" w:rsidP="00C76675">
      <w:pPr>
        <w:rPr>
          <w:noProof/>
        </w:rPr>
      </w:pPr>
    </w:p>
    <w:p w14:paraId="342B4094" w14:textId="54FC7E72" w:rsidR="00994F17" w:rsidRPr="006C78E9" w:rsidRDefault="00994F17" w:rsidP="00C76675">
      <w:pPr>
        <w:rPr>
          <w:noProof/>
        </w:rPr>
      </w:pPr>
    </w:p>
    <w:p w14:paraId="18B4503B" w14:textId="2EADDBED" w:rsidR="00994F17" w:rsidRPr="006C78E9" w:rsidRDefault="00994F17" w:rsidP="00C76675">
      <w:pPr>
        <w:rPr>
          <w:noProof/>
        </w:rPr>
      </w:pPr>
    </w:p>
    <w:p w14:paraId="587695AA" w14:textId="77777777" w:rsidR="00C30525" w:rsidRPr="006C78E9" w:rsidRDefault="00C30525" w:rsidP="00A516C5">
      <w:pPr>
        <w:pStyle w:val="ContactName"/>
        <w:framePr w:wrap="around"/>
        <w:rPr>
          <w:noProof/>
          <w:lang w:val="nl-NL"/>
        </w:rPr>
      </w:pPr>
    </w:p>
    <w:p w14:paraId="04542F57" w14:textId="1C0BD785" w:rsidR="00C64C45" w:rsidRPr="006C78E9" w:rsidRDefault="006201EB" w:rsidP="00C76675">
      <w:pPr>
        <w:rPr>
          <w:noProof/>
        </w:rPr>
      </w:pPr>
      <w:r w:rsidRPr="006C78E9">
        <w:rPr>
          <w:noProof/>
        </w:rPr>
        <mc:AlternateContent>
          <mc:Choice Requires="wps">
            <w:drawing>
              <wp:anchor distT="0" distB="0" distL="114300" distR="114300" simplePos="0" relativeHeight="251658242" behindDoc="0" locked="0" layoutInCell="1" allowOverlap="1" wp14:anchorId="2B74FD95" wp14:editId="64CA9A22">
                <wp:simplePos x="0" y="0"/>
                <wp:positionH relativeFrom="column">
                  <wp:posOffset>364490</wp:posOffset>
                </wp:positionH>
                <wp:positionV relativeFrom="page">
                  <wp:posOffset>4238625</wp:posOffset>
                </wp:positionV>
                <wp:extent cx="3705225" cy="1541780"/>
                <wp:effectExtent l="0" t="0" r="0" b="1270"/>
                <wp:wrapNone/>
                <wp:docPr id="2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15417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w="9525">
                              <a:solidFill>
                                <a:srgbClr val="000000"/>
                              </a:solidFill>
                              <a:miter lim="800000"/>
                              <a:headEnd/>
                              <a:tailEnd/>
                            </a14:hiddenLine>
                          </a:ext>
                        </a:extLst>
                      </wps:spPr>
                      <wps:txbx>
                        <w:txbxContent>
                          <w:p w14:paraId="57B4B720" w14:textId="6D1DE5FD" w:rsidR="002F5239" w:rsidRPr="00A243EB" w:rsidRDefault="008F5D86" w:rsidP="001F780C">
                            <w:pPr>
                              <w:pStyle w:val="CoverSubtitle"/>
                              <w:spacing w:after="0" w:line="288" w:lineRule="auto"/>
                              <w:rPr>
                                <w:lang w:val="nl-NL"/>
                              </w:rPr>
                            </w:pPr>
                            <w:r w:rsidRPr="00A243EB">
                              <w:rPr>
                                <w:lang w:val="nl-NL"/>
                              </w:rPr>
                              <w:t>Onderzoek naar duplicaatdetectie en validatie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74FD95" id="Text Box 17" o:spid="_x0000_s1027" type="#_x0000_t202" style="position:absolute;left:0;text-align:left;margin-left:28.7pt;margin-top:333.75pt;width:291.75pt;height:121.4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" filled="f" stroked="f">
                <v:textbox>
                  <w:txbxContent>
                    <w:p w14:paraId="57B4B720" w14:textId="6D1DE5FD" w:rsidR="002F5239" w:rsidRPr="00A243EB" w:rsidRDefault="008F5D86" w:rsidP="001F780C">
                      <w:pPr>
                        <w:pStyle w:val="CoverSubtitle"/>
                        <w:spacing w:after="0" w:line="288" w:lineRule="auto"/>
                        <w:rPr>
                          <w:lang w:val="nl-NL"/>
                        </w:rPr>
                      </w:pPr>
                      <w:r w:rsidRPr="00A243EB">
                        <w:rPr>
                          <w:lang w:val="nl-NL"/>
                        </w:rPr>
                        <w:t>Onderzoek naar duplicaatdetectie en validatie</w:t>
                      </w:r>
                    </w:p>
                  </w:txbxContent>
                </v:textbox>
                <w10:wrap anchory="page"/>
              </v:shape>
            </w:pict>
          </mc:Fallback>
        </mc:AlternateContent>
      </w:r>
      <w:r w:rsidR="008875BD" w:rsidRPr="006C78E9">
        <w:rPr>
          <w:noProof/>
        </w:rPr>
        <w:tab/>
      </w:r>
    </w:p>
    <w:p w14:paraId="2CA8CE22" w14:textId="7EFFC1B8" w:rsidR="00C64C45" w:rsidRPr="006C78E9" w:rsidRDefault="005C07A3" w:rsidP="00C76675">
      <w:pPr>
        <w:rPr>
          <w:noProof/>
        </w:rPr>
      </w:pPr>
      <w:r w:rsidRPr="006C78E9">
        <w:rPr>
          <w:noProof/>
        </w:rPr>
        <w:drawing>
          <wp:anchor distT="0" distB="0" distL="114300" distR="114300" simplePos="0" relativeHeight="251658241" behindDoc="0" locked="0" layoutInCell="1" allowOverlap="1" wp14:anchorId="43B9EC45" wp14:editId="4B87F832">
            <wp:simplePos x="0" y="0"/>
            <wp:positionH relativeFrom="margin">
              <wp:align>right</wp:align>
            </wp:positionH>
            <wp:positionV relativeFrom="page">
              <wp:posOffset>4584132</wp:posOffset>
            </wp:positionV>
            <wp:extent cx="5148580" cy="514858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tretch>
                      <a:fillRect/>
                    </a:stretch>
                  </pic:blipFill>
                  <pic:spPr>
                    <a:xfrm>
                      <a:off x="0" y="0"/>
                      <a:ext cx="5148580" cy="5148580"/>
                    </a:xfrm>
                    <a:prstGeom prst="rect">
                      <a:avLst/>
                    </a:prstGeom>
                  </pic:spPr>
                </pic:pic>
              </a:graphicData>
            </a:graphic>
            <wp14:sizeRelH relativeFrom="page">
              <wp14:pctWidth>0</wp14:pctWidth>
            </wp14:sizeRelH>
            <wp14:sizeRelV relativeFrom="page">
              <wp14:pctHeight>0</wp14:pctHeight>
            </wp14:sizeRelV>
          </wp:anchor>
        </w:drawing>
      </w:r>
    </w:p>
    <w:p w14:paraId="75CF0899" w14:textId="1326416E" w:rsidR="00C64C45" w:rsidRPr="006C78E9" w:rsidRDefault="00C64C45" w:rsidP="00C76675">
      <w:pPr>
        <w:rPr>
          <w:noProof/>
        </w:rPr>
      </w:pPr>
    </w:p>
    <w:bookmarkStart w:id="0" w:name="_Toc497484845" w:displacedByCustomXml="next"/>
    <w:bookmarkStart w:id="1" w:name="_Toc225177677" w:displacedByCustomXml="next"/>
    <w:sdt>
      <w:sdtPr>
        <w:rPr>
          <w:rFonts w:cs="Times New Roman"/>
          <w:bCs w:val="0"/>
          <w:caps/>
          <w:noProof/>
          <w:color w:val="auto"/>
          <w:spacing w:val="-2"/>
          <w:sz w:val="20"/>
          <w:szCs w:val="22"/>
          <w:lang w:val="nl-NL"/>
        </w:rPr>
        <w:id w:val="-476844885"/>
        <w:docPartObj>
          <w:docPartGallery w:val="Table of Contents"/>
          <w:docPartUnique/>
        </w:docPartObj>
      </w:sdtPr>
      <w:sdtEndPr>
        <w:rPr>
          <w:caps w:val="0"/>
        </w:rPr>
      </w:sdtEndPr>
      <w:sdtContent>
        <w:bookmarkEnd w:id="0" w:displacedByCustomXml="prev"/>
        <w:p w14:paraId="705C4F34" w14:textId="741F675B" w:rsidR="00CD7E84" w:rsidRPr="006C78E9" w:rsidRDefault="008F5D86" w:rsidP="00E7202A">
          <w:pPr>
            <w:pStyle w:val="Head1"/>
            <w:spacing w:before="240"/>
            <w:rPr>
              <w:noProof/>
              <w:lang w:val="nl-NL"/>
            </w:rPr>
          </w:pPr>
          <w:r w:rsidRPr="006C78E9">
            <w:rPr>
              <w:noProof/>
              <w:lang w:val="nl-NL"/>
            </w:rPr>
            <w:t>Inhoudsopgave</w:t>
          </w:r>
          <w:bookmarkEnd w:id="1"/>
        </w:p>
        <w:p w14:paraId="1CF3A6F1" w14:textId="7A21C3DC" w:rsidR="006B5441" w:rsidRDefault="00E720AA">
          <w:pPr>
            <w:pStyle w:val="TOC1"/>
            <w:rPr>
              <w:rFonts w:asciiTheme="minorHAnsi" w:eastAsiaTheme="minorEastAsia" w:hAnsiTheme="minorHAnsi" w:cstheme="minorBidi"/>
              <w:kern w:val="2"/>
              <w:sz w:val="24"/>
              <w:szCs w:val="24"/>
              <w:lang w:val="en-NL" w:eastAsia="en-NL"/>
              <w14:ligatures w14:val="standardContextual"/>
            </w:rPr>
          </w:pPr>
          <w:r w:rsidRPr="006C78E9">
            <w:rPr>
              <w:rFonts w:ascii="Ubuntu" w:hAnsi="Ubuntu"/>
              <w:b/>
              <w:bCs/>
              <w:lang w:val="nl-NL"/>
            </w:rPr>
            <w:fldChar w:fldCharType="begin"/>
          </w:r>
          <w:r w:rsidRPr="006C78E9">
            <w:rPr>
              <w:rFonts w:ascii="Ubuntu" w:hAnsi="Ubuntu"/>
              <w:b/>
              <w:bCs/>
              <w:lang w:val="nl-NL"/>
            </w:rPr>
            <w:instrText xml:space="preserve"> TOC \o "1-3" \h \z \t "Heading1,1,Heading2,2,Heading3,3" </w:instrText>
          </w:r>
          <w:r w:rsidRPr="006C78E9">
            <w:rPr>
              <w:rFonts w:ascii="Ubuntu" w:hAnsi="Ubuntu"/>
              <w:b/>
              <w:bCs/>
              <w:lang w:val="nl-NL"/>
            </w:rPr>
            <w:fldChar w:fldCharType="separate"/>
          </w:r>
          <w:hyperlink w:anchor="_Toc225177677" w:history="1">
            <w:r w:rsidR="006B5441" w:rsidRPr="00221B54">
              <w:rPr>
                <w:rStyle w:val="Hyperlink"/>
                <w:lang w:val="nl-NL"/>
              </w:rPr>
              <w:t>Inhoudsopgave</w:t>
            </w:r>
            <w:r w:rsidR="006B5441">
              <w:rPr>
                <w:webHidden/>
              </w:rPr>
              <w:tab/>
            </w:r>
            <w:r w:rsidR="006B5441">
              <w:rPr>
                <w:webHidden/>
              </w:rPr>
              <w:fldChar w:fldCharType="begin"/>
            </w:r>
            <w:r w:rsidR="006B5441">
              <w:rPr>
                <w:webHidden/>
              </w:rPr>
              <w:instrText xml:space="preserve"> PAGEREF _Toc225177677 \h </w:instrText>
            </w:r>
            <w:r w:rsidR="006B5441">
              <w:rPr>
                <w:webHidden/>
              </w:rPr>
            </w:r>
            <w:r w:rsidR="006B5441">
              <w:rPr>
                <w:webHidden/>
              </w:rPr>
              <w:fldChar w:fldCharType="separate"/>
            </w:r>
            <w:r w:rsidR="006B5441">
              <w:rPr>
                <w:webHidden/>
              </w:rPr>
              <w:t>2</w:t>
            </w:r>
            <w:r w:rsidR="006B5441">
              <w:rPr>
                <w:webHidden/>
              </w:rPr>
              <w:fldChar w:fldCharType="end"/>
            </w:r>
          </w:hyperlink>
        </w:p>
        <w:p w14:paraId="4A581BA8" w14:textId="1CDFA6DC" w:rsidR="006B5441" w:rsidRDefault="006B5441">
          <w:pPr>
            <w:pStyle w:val="TOC2"/>
            <w:rPr>
              <w:rFonts w:asciiTheme="minorHAnsi" w:eastAsiaTheme="minorEastAsia" w:hAnsiTheme="minorHAnsi" w:cstheme="minorBidi"/>
              <w:kern w:val="2"/>
              <w:sz w:val="24"/>
              <w:szCs w:val="24"/>
              <w:lang w:val="en-NL" w:eastAsia="en-NL"/>
              <w14:ligatures w14:val="standardContextual"/>
            </w:rPr>
          </w:pPr>
          <w:hyperlink w:anchor="_Toc225177678" w:history="1">
            <w:r w:rsidRPr="00221B54">
              <w:rPr>
                <w:rStyle w:val="Hyperlink"/>
              </w:rPr>
              <w:t>1.</w:t>
            </w:r>
            <w:r>
              <w:rPr>
                <w:rFonts w:asciiTheme="minorHAnsi" w:eastAsiaTheme="minorEastAsia" w:hAnsiTheme="minorHAnsi" w:cstheme="minorBidi"/>
                <w:kern w:val="2"/>
                <w:sz w:val="24"/>
                <w:szCs w:val="24"/>
                <w:lang w:val="en-NL" w:eastAsia="en-NL"/>
                <w14:ligatures w14:val="standardContextual"/>
              </w:rPr>
              <w:tab/>
            </w:r>
            <w:r w:rsidRPr="00221B54">
              <w:rPr>
                <w:rStyle w:val="Hyperlink"/>
              </w:rPr>
              <w:t>Reflectie fase 1</w:t>
            </w:r>
            <w:r>
              <w:rPr>
                <w:webHidden/>
              </w:rPr>
              <w:tab/>
            </w:r>
            <w:r>
              <w:rPr>
                <w:webHidden/>
              </w:rPr>
              <w:fldChar w:fldCharType="begin"/>
            </w:r>
            <w:r>
              <w:rPr>
                <w:webHidden/>
              </w:rPr>
              <w:instrText xml:space="preserve"> PAGEREF _Toc225177678 \h </w:instrText>
            </w:r>
            <w:r>
              <w:rPr>
                <w:webHidden/>
              </w:rPr>
            </w:r>
            <w:r>
              <w:rPr>
                <w:webHidden/>
              </w:rPr>
              <w:fldChar w:fldCharType="separate"/>
            </w:r>
            <w:r>
              <w:rPr>
                <w:webHidden/>
              </w:rPr>
              <w:t>3</w:t>
            </w:r>
            <w:r>
              <w:rPr>
                <w:webHidden/>
              </w:rPr>
              <w:fldChar w:fldCharType="end"/>
            </w:r>
          </w:hyperlink>
        </w:p>
        <w:p w14:paraId="3129C709" w14:textId="661705E5" w:rsidR="006B5441" w:rsidRDefault="006B5441">
          <w:pPr>
            <w:pStyle w:val="TOC3"/>
            <w:rPr>
              <w:rFonts w:asciiTheme="minorHAnsi" w:eastAsiaTheme="minorEastAsia" w:hAnsiTheme="minorHAnsi" w:cstheme="minorBidi"/>
              <w:kern w:val="2"/>
              <w:sz w:val="24"/>
              <w:szCs w:val="24"/>
              <w:lang w:val="en-NL" w:eastAsia="en-NL"/>
              <w14:ligatures w14:val="standardContextual"/>
            </w:rPr>
          </w:pPr>
          <w:hyperlink w:anchor="_Toc225177679" w:history="1">
            <w:r w:rsidRPr="00221B54">
              <w:rPr>
                <w:rStyle w:val="Hyperlink"/>
                <w:lang w:val="nl-NL"/>
              </w:rPr>
              <w:t>1.1.</w:t>
            </w:r>
            <w:r>
              <w:rPr>
                <w:rFonts w:asciiTheme="minorHAnsi" w:eastAsiaTheme="minorEastAsia" w:hAnsiTheme="minorHAnsi" w:cstheme="minorBidi"/>
                <w:kern w:val="2"/>
                <w:sz w:val="24"/>
                <w:szCs w:val="24"/>
                <w:lang w:val="en-NL" w:eastAsia="en-NL"/>
                <w14:ligatures w14:val="standardContextual"/>
              </w:rPr>
              <w:tab/>
            </w:r>
            <w:r w:rsidRPr="00221B54">
              <w:rPr>
                <w:rStyle w:val="Hyperlink"/>
                <w:lang w:val="nl-NL"/>
              </w:rPr>
              <w:t>Wat kan ik in de toekomst beter doen?</w:t>
            </w:r>
            <w:r>
              <w:rPr>
                <w:webHidden/>
              </w:rPr>
              <w:tab/>
            </w:r>
            <w:r>
              <w:rPr>
                <w:webHidden/>
              </w:rPr>
              <w:fldChar w:fldCharType="begin"/>
            </w:r>
            <w:r>
              <w:rPr>
                <w:webHidden/>
              </w:rPr>
              <w:instrText xml:space="preserve"> PAGEREF _Toc225177679 \h </w:instrText>
            </w:r>
            <w:r>
              <w:rPr>
                <w:webHidden/>
              </w:rPr>
            </w:r>
            <w:r>
              <w:rPr>
                <w:webHidden/>
              </w:rPr>
              <w:fldChar w:fldCharType="separate"/>
            </w:r>
            <w:r>
              <w:rPr>
                <w:webHidden/>
              </w:rPr>
              <w:t>3</w:t>
            </w:r>
            <w:r>
              <w:rPr>
                <w:webHidden/>
              </w:rPr>
              <w:fldChar w:fldCharType="end"/>
            </w:r>
          </w:hyperlink>
        </w:p>
        <w:p w14:paraId="2AC5774B" w14:textId="62139A00" w:rsidR="006B5441" w:rsidRDefault="006B5441">
          <w:pPr>
            <w:pStyle w:val="TOC2"/>
            <w:rPr>
              <w:rFonts w:asciiTheme="minorHAnsi" w:eastAsiaTheme="minorEastAsia" w:hAnsiTheme="minorHAnsi" w:cstheme="minorBidi"/>
              <w:kern w:val="2"/>
              <w:sz w:val="24"/>
              <w:szCs w:val="24"/>
              <w:lang w:val="en-NL" w:eastAsia="en-NL"/>
              <w14:ligatures w14:val="standardContextual"/>
            </w:rPr>
          </w:pPr>
          <w:hyperlink w:anchor="_Toc225177680" w:history="1">
            <w:r w:rsidRPr="00221B54">
              <w:rPr>
                <w:rStyle w:val="Hyperlink"/>
              </w:rPr>
              <w:t>2.</w:t>
            </w:r>
            <w:r>
              <w:rPr>
                <w:rFonts w:asciiTheme="minorHAnsi" w:eastAsiaTheme="minorEastAsia" w:hAnsiTheme="minorHAnsi" w:cstheme="minorBidi"/>
                <w:kern w:val="2"/>
                <w:sz w:val="24"/>
                <w:szCs w:val="24"/>
                <w:lang w:val="en-NL" w:eastAsia="en-NL"/>
                <w14:ligatures w14:val="standardContextual"/>
              </w:rPr>
              <w:tab/>
            </w:r>
            <w:r w:rsidRPr="00221B54">
              <w:rPr>
                <w:rStyle w:val="Hyperlink"/>
              </w:rPr>
              <w:t>Reflectie fase 2</w:t>
            </w:r>
            <w:r>
              <w:rPr>
                <w:webHidden/>
              </w:rPr>
              <w:tab/>
            </w:r>
            <w:r>
              <w:rPr>
                <w:webHidden/>
              </w:rPr>
              <w:fldChar w:fldCharType="begin"/>
            </w:r>
            <w:r>
              <w:rPr>
                <w:webHidden/>
              </w:rPr>
              <w:instrText xml:space="preserve"> PAGEREF _Toc225177680 \h </w:instrText>
            </w:r>
            <w:r>
              <w:rPr>
                <w:webHidden/>
              </w:rPr>
            </w:r>
            <w:r>
              <w:rPr>
                <w:webHidden/>
              </w:rPr>
              <w:fldChar w:fldCharType="separate"/>
            </w:r>
            <w:r>
              <w:rPr>
                <w:webHidden/>
              </w:rPr>
              <w:t>4</w:t>
            </w:r>
            <w:r>
              <w:rPr>
                <w:webHidden/>
              </w:rPr>
              <w:fldChar w:fldCharType="end"/>
            </w:r>
          </w:hyperlink>
        </w:p>
        <w:p w14:paraId="747E359C" w14:textId="3AE99D53" w:rsidR="006B5441" w:rsidRDefault="006B5441">
          <w:pPr>
            <w:pStyle w:val="TOC3"/>
            <w:rPr>
              <w:rFonts w:asciiTheme="minorHAnsi" w:eastAsiaTheme="minorEastAsia" w:hAnsiTheme="minorHAnsi" w:cstheme="minorBidi"/>
              <w:kern w:val="2"/>
              <w:sz w:val="24"/>
              <w:szCs w:val="24"/>
              <w:lang w:val="en-NL" w:eastAsia="en-NL"/>
              <w14:ligatures w14:val="standardContextual"/>
            </w:rPr>
          </w:pPr>
          <w:hyperlink w:anchor="_Toc225177681" w:history="1">
            <w:r w:rsidRPr="00221B54">
              <w:rPr>
                <w:rStyle w:val="Hyperlink"/>
                <w:lang w:val="nl-NL"/>
              </w:rPr>
              <w:t>2.1.</w:t>
            </w:r>
            <w:r>
              <w:rPr>
                <w:rFonts w:asciiTheme="minorHAnsi" w:eastAsiaTheme="minorEastAsia" w:hAnsiTheme="minorHAnsi" w:cstheme="minorBidi"/>
                <w:kern w:val="2"/>
                <w:sz w:val="24"/>
                <w:szCs w:val="24"/>
                <w:lang w:val="en-NL" w:eastAsia="en-NL"/>
                <w14:ligatures w14:val="standardContextual"/>
              </w:rPr>
              <w:tab/>
            </w:r>
            <w:r w:rsidRPr="00221B54">
              <w:rPr>
                <w:rStyle w:val="Hyperlink"/>
                <w:lang w:val="nl-NL"/>
              </w:rPr>
              <w:t>Wat kan ik in de toekomst beter doen?</w:t>
            </w:r>
            <w:r>
              <w:rPr>
                <w:webHidden/>
              </w:rPr>
              <w:tab/>
            </w:r>
            <w:r>
              <w:rPr>
                <w:webHidden/>
              </w:rPr>
              <w:fldChar w:fldCharType="begin"/>
            </w:r>
            <w:r>
              <w:rPr>
                <w:webHidden/>
              </w:rPr>
              <w:instrText xml:space="preserve"> PAGEREF _Toc225177681 \h </w:instrText>
            </w:r>
            <w:r>
              <w:rPr>
                <w:webHidden/>
              </w:rPr>
            </w:r>
            <w:r>
              <w:rPr>
                <w:webHidden/>
              </w:rPr>
              <w:fldChar w:fldCharType="separate"/>
            </w:r>
            <w:r>
              <w:rPr>
                <w:webHidden/>
              </w:rPr>
              <w:t>4</w:t>
            </w:r>
            <w:r>
              <w:rPr>
                <w:webHidden/>
              </w:rPr>
              <w:fldChar w:fldCharType="end"/>
            </w:r>
          </w:hyperlink>
        </w:p>
        <w:p w14:paraId="28DB98CF" w14:textId="10F272EF" w:rsidR="006B5441" w:rsidRDefault="006B5441">
          <w:pPr>
            <w:pStyle w:val="TOC2"/>
            <w:rPr>
              <w:rFonts w:asciiTheme="minorHAnsi" w:eastAsiaTheme="minorEastAsia" w:hAnsiTheme="minorHAnsi" w:cstheme="minorBidi"/>
              <w:kern w:val="2"/>
              <w:sz w:val="24"/>
              <w:szCs w:val="24"/>
              <w:lang w:val="en-NL" w:eastAsia="en-NL"/>
              <w14:ligatures w14:val="standardContextual"/>
            </w:rPr>
          </w:pPr>
          <w:hyperlink w:anchor="_Toc225177682" w:history="1">
            <w:r w:rsidRPr="00221B54">
              <w:rPr>
                <w:rStyle w:val="Hyperlink"/>
              </w:rPr>
              <w:t>3.</w:t>
            </w:r>
            <w:r>
              <w:rPr>
                <w:rFonts w:asciiTheme="minorHAnsi" w:eastAsiaTheme="minorEastAsia" w:hAnsiTheme="minorHAnsi" w:cstheme="minorBidi"/>
                <w:kern w:val="2"/>
                <w:sz w:val="24"/>
                <w:szCs w:val="24"/>
                <w:lang w:val="en-NL" w:eastAsia="en-NL"/>
                <w14:ligatures w14:val="standardContextual"/>
              </w:rPr>
              <w:tab/>
            </w:r>
            <w:r w:rsidRPr="00221B54">
              <w:rPr>
                <w:rStyle w:val="Hyperlink"/>
              </w:rPr>
              <w:t>Reflectie fase 3</w:t>
            </w:r>
            <w:r>
              <w:rPr>
                <w:webHidden/>
              </w:rPr>
              <w:tab/>
            </w:r>
            <w:r>
              <w:rPr>
                <w:webHidden/>
              </w:rPr>
              <w:fldChar w:fldCharType="begin"/>
            </w:r>
            <w:r>
              <w:rPr>
                <w:webHidden/>
              </w:rPr>
              <w:instrText xml:space="preserve"> PAGEREF _Toc225177682 \h </w:instrText>
            </w:r>
            <w:r>
              <w:rPr>
                <w:webHidden/>
              </w:rPr>
            </w:r>
            <w:r>
              <w:rPr>
                <w:webHidden/>
              </w:rPr>
              <w:fldChar w:fldCharType="separate"/>
            </w:r>
            <w:r>
              <w:rPr>
                <w:webHidden/>
              </w:rPr>
              <w:t>5</w:t>
            </w:r>
            <w:r>
              <w:rPr>
                <w:webHidden/>
              </w:rPr>
              <w:fldChar w:fldCharType="end"/>
            </w:r>
          </w:hyperlink>
        </w:p>
        <w:p w14:paraId="7BB0E0F5" w14:textId="0B820FD9" w:rsidR="00962140" w:rsidRPr="006C78E9" w:rsidRDefault="00E720AA" w:rsidP="00C76675">
          <w:pPr>
            <w:rPr>
              <w:noProof/>
            </w:rPr>
            <w:sectPr w:rsidR="00962140" w:rsidRPr="006C78E9" w:rsidSect="00E7202A">
              <w:headerReference w:type="default" r:id="rId12"/>
              <w:footerReference w:type="default" r:id="rId13"/>
              <w:pgSz w:w="11909" w:h="16834" w:code="9"/>
              <w:pgMar w:top="1367" w:right="851" w:bottom="1134" w:left="851" w:header="993" w:footer="170" w:gutter="0"/>
              <w:cols w:space="720"/>
              <w:titlePg/>
              <w:docGrid w:linePitch="360"/>
            </w:sectPr>
          </w:pPr>
          <w:r w:rsidRPr="006C78E9">
            <w:rPr>
              <w:rFonts w:ascii="Ubuntu" w:hAnsi="Ubuntu"/>
              <w:noProof/>
              <w:color w:val="404040" w:themeColor="text1" w:themeTint="BF"/>
            </w:rPr>
            <w:fldChar w:fldCharType="end"/>
          </w:r>
        </w:p>
      </w:sdtContent>
    </w:sdt>
    <w:bookmarkStart w:id="2" w:name="_Toc300156753" w:displacedByCustomXml="prev"/>
    <w:p w14:paraId="7F5455E4" w14:textId="66E3649F" w:rsidR="00991F14" w:rsidRDefault="00A018FC" w:rsidP="00A018FC">
      <w:pPr>
        <w:pStyle w:val="Heading10"/>
        <w:rPr>
          <w:noProof/>
        </w:rPr>
      </w:pPr>
      <w:bookmarkStart w:id="3" w:name="_Toc225177678"/>
      <w:bookmarkEnd w:id="2"/>
      <w:r>
        <w:rPr>
          <w:noProof/>
        </w:rPr>
        <w:lastRenderedPageBreak/>
        <w:t>Reflectie fase 1</w:t>
      </w:r>
      <w:bookmarkEnd w:id="3"/>
    </w:p>
    <w:p w14:paraId="01E91A9D" w14:textId="77777777" w:rsidR="00E82AB8" w:rsidRDefault="00E82AB8" w:rsidP="00E82AB8">
      <w:r>
        <w:t>Ik ben fase 1 begonnen met onderzoek. Ik weet van mezelf dat onderzoek niet mijn favoriete onderdeel is, maar het is wel belangrijk om dit goed te doen om het probleem echt te begrijpen. Daarom heb ik interviews gehouden (wat ik best spannend vond) en deskresearch gedaan op relevante documentatie, artikelen en interne informatie van Sogeti.</w:t>
      </w:r>
    </w:p>
    <w:p w14:paraId="66AE9CB3" w14:textId="77777777" w:rsidR="00E82AB8" w:rsidRDefault="00E82AB8" w:rsidP="00E82AB8">
      <w:r>
        <w:t>Tijdens deze fase merkte ik dat ik vaak het gevoel had dat ik niet genoeg had gedaan, dat het niet goed genoeg was en dat ik dingen miste in mijn onderzoek. Dit gevoel komt waarschijnlijk door spanning en mijn perfectionisme. Ik wil alles goed doen, maar daardoor twijfel ik soms te veel.</w:t>
      </w:r>
    </w:p>
    <w:p w14:paraId="1437BA9A" w14:textId="53BE6A8D" w:rsidR="0013776F" w:rsidRDefault="00E82AB8" w:rsidP="00E82AB8">
      <w:r>
        <w:t>Verder vond ik fase 1 lastig omdat ik heel veel informatie heb gelezen, gehoord en gezien, en daaruit een duidelijk en gestructureerd rapport moest maken. Ik heb verschillende methoden gebruikt zoals MoSCoW, SWOT, kwalitatief onderzoek, stakeholderanalyse, deskresearch en semi-gestructureerde interviews.</w:t>
      </w:r>
    </w:p>
    <w:p w14:paraId="5B4CDA97" w14:textId="60EFF0F3" w:rsidR="004E51CE" w:rsidRDefault="004E51CE" w:rsidP="004E51CE">
      <w:pPr>
        <w:pStyle w:val="Heading20"/>
        <w:rPr>
          <w:lang w:val="nl-NL"/>
        </w:rPr>
      </w:pPr>
      <w:bookmarkStart w:id="4" w:name="_Toc225177679"/>
      <w:r w:rsidRPr="004E51CE">
        <w:rPr>
          <w:lang w:val="nl-NL"/>
        </w:rPr>
        <w:t xml:space="preserve">Wat kan ik </w:t>
      </w:r>
      <w:r w:rsidR="00E82AB8">
        <w:rPr>
          <w:lang w:val="nl-NL"/>
        </w:rPr>
        <w:t>in de toekomst beter doen?</w:t>
      </w:r>
      <w:bookmarkEnd w:id="4"/>
    </w:p>
    <w:p w14:paraId="31C88BA2" w14:textId="0BA7DE1D" w:rsidR="00E82AB8" w:rsidRPr="00E82AB8" w:rsidRDefault="00E82AB8" w:rsidP="00E82AB8">
      <w:r w:rsidRPr="00E82AB8">
        <w:t xml:space="preserve">Ik kan hieraan werken door mijn zorgen en onzekerheden </w:t>
      </w:r>
      <w:r>
        <w:t>te bespreken met mijn</w:t>
      </w:r>
      <w:r w:rsidRPr="00E82AB8">
        <w:t xml:space="preserve"> mijn bedrijfs</w:t>
      </w:r>
      <w:r w:rsidR="00BD4077">
        <w:t>begeleider</w:t>
      </w:r>
      <w:r w:rsidRPr="00E82AB8">
        <w:t>, stagebegeleider en eventueel mijn beoordelaar. Als zij hiervan op de hoogte zijn, kunnen ze mij helpen en rekening houden met mijn situatie.</w:t>
      </w:r>
      <w:r>
        <w:t xml:space="preserve"> </w:t>
      </w:r>
      <w:r w:rsidRPr="00E82AB8">
        <w:t>Daarnaast wil ik mijn aanpak verbeteren door:</w:t>
      </w:r>
    </w:p>
    <w:p w14:paraId="75A1A0D0" w14:textId="77777777" w:rsidR="00E82AB8" w:rsidRPr="00E82AB8" w:rsidRDefault="00E82AB8" w:rsidP="00E82AB8">
      <w:pPr>
        <w:pStyle w:val="ListParagraph"/>
        <w:numPr>
          <w:ilvl w:val="0"/>
          <w:numId w:val="27"/>
        </w:numPr>
      </w:pPr>
      <w:r w:rsidRPr="00E82AB8">
        <w:t>Voor elk gesprek een korte update voor te bereiden met mijn voortgang en knelpunten.</w:t>
      </w:r>
    </w:p>
    <w:p w14:paraId="54A33908" w14:textId="77777777" w:rsidR="00E82AB8" w:rsidRPr="00E82AB8" w:rsidRDefault="00E82AB8" w:rsidP="00E82AB8">
      <w:pPr>
        <w:pStyle w:val="ListParagraph"/>
        <w:numPr>
          <w:ilvl w:val="0"/>
          <w:numId w:val="27"/>
        </w:numPr>
      </w:pPr>
      <w:r w:rsidRPr="00E82AB8">
        <w:t>Actief feedbackmomenten in te plannen, ook buiten de vaste meetings.</w:t>
      </w:r>
    </w:p>
    <w:p w14:paraId="14CFD049" w14:textId="48B7D2A8" w:rsidR="00E82AB8" w:rsidRPr="00E82AB8" w:rsidRDefault="00E82AB8" w:rsidP="00E82AB8">
      <w:pPr>
        <w:pStyle w:val="ListParagraph"/>
        <w:numPr>
          <w:ilvl w:val="0"/>
          <w:numId w:val="27"/>
        </w:numPr>
      </w:pPr>
      <w:r w:rsidRPr="00E82AB8">
        <w:t>Mijn reflectielogboek bijhouden, zodat ik patronen herken en leerpunten concreet maak.</w:t>
      </w:r>
    </w:p>
    <w:p w14:paraId="20FDC265" w14:textId="7DDDEECB" w:rsidR="00FD3083" w:rsidRDefault="00E82AB8" w:rsidP="00E82AB8">
      <w:pPr>
        <w:pStyle w:val="ListParagraph"/>
        <w:numPr>
          <w:ilvl w:val="0"/>
          <w:numId w:val="27"/>
        </w:numPr>
      </w:pPr>
      <w:r w:rsidRPr="00E82AB8">
        <w:t>Mijn perfectionisme te relativeren door te focussen op voortgang in plaats van perfectie.</w:t>
      </w:r>
    </w:p>
    <w:p w14:paraId="4606AEFD" w14:textId="77777777" w:rsidR="00FD3083" w:rsidRDefault="00FD3083">
      <w:pPr>
        <w:spacing w:after="200" w:line="276" w:lineRule="auto"/>
        <w:jc w:val="left"/>
      </w:pPr>
      <w:r>
        <w:br w:type="page"/>
      </w:r>
    </w:p>
    <w:p w14:paraId="097408F7" w14:textId="3D808846" w:rsidR="00FD3083" w:rsidRDefault="00FD3083" w:rsidP="00FD3083">
      <w:pPr>
        <w:pStyle w:val="Heading10"/>
        <w:rPr>
          <w:noProof/>
        </w:rPr>
      </w:pPr>
      <w:bookmarkStart w:id="5" w:name="_Toc225177680"/>
      <w:r>
        <w:rPr>
          <w:noProof/>
        </w:rPr>
        <w:lastRenderedPageBreak/>
        <w:t>Reflectie fase 2</w:t>
      </w:r>
      <w:bookmarkEnd w:id="5"/>
    </w:p>
    <w:p w14:paraId="1752B584" w14:textId="6AF31026" w:rsidR="00FD3083" w:rsidRDefault="00FD3083" w:rsidP="00FD3083">
      <w:r>
        <w:t xml:space="preserve">Ik ben fase </w:t>
      </w:r>
      <w:r w:rsidR="0082182D">
        <w:t>2</w:t>
      </w:r>
      <w:r>
        <w:t xml:space="preserve"> begonne</w:t>
      </w:r>
      <w:r w:rsidR="0082182D">
        <w:t>n</w:t>
      </w:r>
      <w:r>
        <w:t xml:space="preserve"> met het opzetten van </w:t>
      </w:r>
      <w:r w:rsidR="00471555">
        <w:t>SCRUM bord.</w:t>
      </w:r>
      <w:r w:rsidR="003E649D">
        <w:t xml:space="preserve"> Ik kwam er al snel achter dat SCRUM voor mijn opdracht niet goed zou werken en dat KANBAN beter is.</w:t>
      </w:r>
      <w:r w:rsidR="008A5A72">
        <w:t xml:space="preserve"> </w:t>
      </w:r>
      <w:r w:rsidR="007125E9" w:rsidRPr="007125E9">
        <w:t>Het omschakelen naar KANBAN gaf m</w:t>
      </w:r>
      <w:r w:rsidR="007125E9">
        <w:t>ij</w:t>
      </w:r>
      <w:r w:rsidR="007125E9" w:rsidRPr="007125E9">
        <w:t xml:space="preserve"> </w:t>
      </w:r>
      <w:r w:rsidR="00033ABC">
        <w:t>al snel</w:t>
      </w:r>
      <w:r w:rsidR="007125E9" w:rsidRPr="007125E9">
        <w:t xml:space="preserve"> meer overzicht en rust, en zorgde ervoor dat ik werk kon oppakken </w:t>
      </w:r>
      <w:r w:rsidR="007125E9">
        <w:t>met</w:t>
      </w:r>
      <w:r w:rsidR="007125E9" w:rsidRPr="007125E9">
        <w:t xml:space="preserve"> een tempo dat past bij mijn taken.</w:t>
      </w:r>
    </w:p>
    <w:p w14:paraId="15B0ED20" w14:textId="07CDEAE8" w:rsidR="007116B5" w:rsidRDefault="00815A91" w:rsidP="00FD3083">
      <w:r w:rsidRPr="00815A91">
        <w:t xml:space="preserve">Tijdens een pitch die ik moest geven voor wat medewerkes van Sogeti, kreeg ik feedback: mijn presentatie was te veel gericht op hoe ik dingen had gedaan in plaats van wat ik nou eigenlijk allemaal had gedaan. </w:t>
      </w:r>
      <w:r w:rsidR="00B63595">
        <w:t xml:space="preserve"> </w:t>
      </w:r>
      <w:r w:rsidRPr="00815A91">
        <w:t xml:space="preserve">De mensen die zaten te luisteren wilden vooral weten wat </w:t>
      </w:r>
      <w:r w:rsidR="00B63595">
        <w:t>mijn</w:t>
      </w:r>
      <w:r w:rsidRPr="00815A91">
        <w:t xml:space="preserve"> resultaat was en waarom dat belangrijk is, en minder over iedere stap die ik had genomen. Daardoor kwam mijn verhaal niet helemaal over zoals ik had bedoeld.</w:t>
      </w:r>
      <w:r w:rsidR="00B63595">
        <w:t xml:space="preserve"> </w:t>
      </w:r>
      <w:r w:rsidRPr="00815A91">
        <w:t>Dit heeft me echt laten inzien dat ik eerst beter moet nadenken over wat mijn publiek wil horen, en dat ik mijn presentaties meer moet richten op de belangrijkste uitkomsten. De technische details kunnen altijd later</w:t>
      </w:r>
      <w:r w:rsidR="00B63595">
        <w:t xml:space="preserve"> of wanneer daar naar gevraagd wordt</w:t>
      </w:r>
      <w:r w:rsidRPr="00815A91">
        <w:t>, maar ze moeten niet de hele presentatie overnemen.</w:t>
      </w:r>
    </w:p>
    <w:p w14:paraId="5B0A3C5A" w14:textId="77777777" w:rsidR="00FD3083" w:rsidRDefault="00FD3083" w:rsidP="00FD3083">
      <w:pPr>
        <w:pStyle w:val="Heading20"/>
        <w:rPr>
          <w:lang w:val="nl-NL"/>
        </w:rPr>
      </w:pPr>
      <w:bookmarkStart w:id="6" w:name="_Toc225177681"/>
      <w:r w:rsidRPr="004E51CE">
        <w:rPr>
          <w:lang w:val="nl-NL"/>
        </w:rPr>
        <w:t xml:space="preserve">Wat kan ik </w:t>
      </w:r>
      <w:r>
        <w:rPr>
          <w:lang w:val="nl-NL"/>
        </w:rPr>
        <w:t>in de toekomst beter doen?</w:t>
      </w:r>
      <w:bookmarkEnd w:id="6"/>
    </w:p>
    <w:p w14:paraId="1054D9DA" w14:textId="784AF97E" w:rsidR="00D32F58" w:rsidRDefault="00D32F58" w:rsidP="00D32F58">
      <w:pPr>
        <w:pStyle w:val="ListParagraph"/>
        <w:numPr>
          <w:ilvl w:val="0"/>
          <w:numId w:val="28"/>
        </w:numPr>
      </w:pPr>
      <w:r>
        <w:t>Meer valideren voordat ik verder ga. Ik moet minder uitgaan van aannames en eerder checken of mijn keuzes kloppen, zodat ik minder tijd verlies aan herwerk.</w:t>
      </w:r>
    </w:p>
    <w:p w14:paraId="4C39D29F" w14:textId="39EA8C07" w:rsidR="00D32F58" w:rsidRDefault="00D32F58" w:rsidP="00D32F58">
      <w:pPr>
        <w:pStyle w:val="ListParagraph"/>
        <w:numPr>
          <w:ilvl w:val="0"/>
          <w:numId w:val="28"/>
        </w:numPr>
      </w:pPr>
      <w:r>
        <w:t>Beter afstemmen op mijn publiek tijdens presentaties. Tijdens mijn pitch kreeg ik de feedback dat mijn presentatie te veel ging over hoe ik dingen had gedaan in plaats van wat ik heb opgeleverd. In de toekomst wil ik beter nadenken over wat mijn publiek</w:t>
      </w:r>
      <w:r w:rsidR="00A03D7A">
        <w:t xml:space="preserve"> is en wat het publiek</w:t>
      </w:r>
      <w:r>
        <w:t xml:space="preserve"> wil horen.</w:t>
      </w:r>
    </w:p>
    <w:p w14:paraId="64DDD5CD" w14:textId="27E8750F" w:rsidR="00D32F58" w:rsidRDefault="00D32F58" w:rsidP="00D32F58">
      <w:pPr>
        <w:pStyle w:val="ListParagraph"/>
        <w:numPr>
          <w:ilvl w:val="0"/>
          <w:numId w:val="28"/>
        </w:numPr>
      </w:pPr>
      <w:r>
        <w:t>Mijn boodschap compacter en duidelijker maken. Minder technische details delen wanneer dit niet nodig is, en meer focussen op de kernboodschap.</w:t>
      </w:r>
    </w:p>
    <w:p w14:paraId="3F9FD701" w14:textId="600EE2BA" w:rsidR="00D32F58" w:rsidRDefault="00D32F58" w:rsidP="00D32F58">
      <w:pPr>
        <w:pStyle w:val="ListParagraph"/>
        <w:numPr>
          <w:ilvl w:val="0"/>
          <w:numId w:val="28"/>
        </w:numPr>
      </w:pPr>
      <w:r>
        <w:t>Vaker en eerder feedbackmomenten inplannen. Door</w:t>
      </w:r>
      <w:r w:rsidR="00A03D7A">
        <w:t xml:space="preserve"> vaker</w:t>
      </w:r>
      <w:r>
        <w:t xml:space="preserve"> tussentijds te overleggen kan ik sneller bijsturen en voorkom ik dat ik te lang in </w:t>
      </w:r>
      <w:r w:rsidR="00A03D7A">
        <w:t>een</w:t>
      </w:r>
      <w:r>
        <w:t xml:space="preserve"> verkeerde richting werk.</w:t>
      </w:r>
    </w:p>
    <w:p w14:paraId="52BD822B" w14:textId="0D489967" w:rsidR="009C107C" w:rsidRDefault="00D32F58" w:rsidP="00D32F58">
      <w:pPr>
        <w:pStyle w:val="ListParagraph"/>
        <w:numPr>
          <w:ilvl w:val="0"/>
          <w:numId w:val="28"/>
        </w:numPr>
      </w:pPr>
      <w:r>
        <w:t>Flexibeler omgaan met werkmethodes. Ik heb geleerd dat SCRUM niet goed werkte voor mijn opdracht, dus in de toekomst wil ik sneller overstappen naar een andere methode als iets niet effici</w:t>
      </w:r>
      <w:r w:rsidR="00A03D7A">
        <w:t>e</w:t>
      </w:r>
      <w:r>
        <w:t>nt blijkt.</w:t>
      </w:r>
    </w:p>
    <w:p w14:paraId="64EE3EBA" w14:textId="22E94242" w:rsidR="007009F5" w:rsidRDefault="007009F5">
      <w:pPr>
        <w:spacing w:after="200" w:line="276" w:lineRule="auto"/>
        <w:jc w:val="left"/>
      </w:pPr>
      <w:r>
        <w:br w:type="page"/>
      </w:r>
    </w:p>
    <w:p w14:paraId="2D929329" w14:textId="37AB714A" w:rsidR="007009F5" w:rsidRDefault="007009F5" w:rsidP="007009F5">
      <w:pPr>
        <w:pStyle w:val="Heading10"/>
        <w:rPr>
          <w:noProof/>
        </w:rPr>
      </w:pPr>
      <w:bookmarkStart w:id="7" w:name="_Toc225177682"/>
      <w:r>
        <w:rPr>
          <w:noProof/>
        </w:rPr>
        <w:lastRenderedPageBreak/>
        <w:t>Reflectie fase 3</w:t>
      </w:r>
      <w:bookmarkEnd w:id="7"/>
      <w:r w:rsidR="006B5441">
        <w:rPr>
          <w:noProof/>
        </w:rPr>
        <w:t xml:space="preserve"> (STARR)</w:t>
      </w:r>
    </w:p>
    <w:p w14:paraId="699FABE6" w14:textId="46776CFA" w:rsidR="007009F5" w:rsidRDefault="00C255C1" w:rsidP="00C255C1">
      <w:pPr>
        <w:pStyle w:val="Heading50"/>
      </w:pPr>
      <w:r>
        <w:t>Situatie</w:t>
      </w:r>
    </w:p>
    <w:p w14:paraId="716AE645" w14:textId="10465BC2" w:rsidR="00FA6FE2" w:rsidRPr="00FA6FE2" w:rsidRDefault="00FA6FE2" w:rsidP="00FA6FE2">
      <w:r w:rsidRPr="00FA6FE2">
        <w:t xml:space="preserve">In deze periode heb ik het CDC component verder </w:t>
      </w:r>
      <w:r>
        <w:t>gerealiseerd</w:t>
      </w:r>
      <w:r w:rsidRPr="00FA6FE2">
        <w:t xml:space="preserve"> en afgerond. In fase 1 en 2 was de basis al opgezet, maar de oplossing werkte nog niet volledig goed, was nog niet schaalbaar en ook niet goed onderbouwd met testresultaten. Tijdens deze fase werd duidelijk dat alleen een werkende oplossing niet genoeg is. Ik moest ook kunnen aantonen dat de oplossing correct werkt en waarde toevoegt. Daarnaast speelde tijdsdruk een rol omdat mijn stageperiode bijna afliep en er eerder wat vertraging was ontstaan.</w:t>
      </w:r>
    </w:p>
    <w:p w14:paraId="1177D564" w14:textId="0DFF8E13" w:rsidR="00C255C1" w:rsidRDefault="00C255C1" w:rsidP="00C255C1">
      <w:pPr>
        <w:pStyle w:val="Heading50"/>
        <w:rPr>
          <w:lang w:val="nl-NL"/>
        </w:rPr>
      </w:pPr>
      <w:r w:rsidRPr="00F3774E">
        <w:rPr>
          <w:lang w:val="nl-NL"/>
        </w:rPr>
        <w:t>Taak</w:t>
      </w:r>
    </w:p>
    <w:p w14:paraId="76A5A3B2" w14:textId="36884106" w:rsidR="00B456D4" w:rsidRDefault="00B456D4" w:rsidP="00F819C9">
      <w:pPr>
        <w:pStyle w:val="BodyText1"/>
        <w:spacing w:after="0"/>
        <w:jc w:val="left"/>
        <w:rPr>
          <w:lang w:val="nl-NL"/>
        </w:rPr>
      </w:pPr>
      <w:r w:rsidRPr="00B456D4">
        <w:rPr>
          <w:lang w:val="nl-NL"/>
        </w:rPr>
        <w:t xml:space="preserve">Mijn taak was om </w:t>
      </w:r>
      <w:r w:rsidR="00F819C9">
        <w:rPr>
          <w:lang w:val="nl-NL"/>
        </w:rPr>
        <w:t>de implementatie</w:t>
      </w:r>
      <w:r w:rsidRPr="00B456D4">
        <w:rPr>
          <w:lang w:val="nl-NL"/>
        </w:rPr>
        <w:t xml:space="preserve"> af te maken en aan te tonen dat het werkt</w:t>
      </w:r>
      <w:r w:rsidR="00DB35EE">
        <w:rPr>
          <w:lang w:val="nl-NL"/>
        </w:rPr>
        <w:t>. Ik heb:</w:t>
      </w:r>
    </w:p>
    <w:p w14:paraId="4F48E7F8" w14:textId="360CACC3" w:rsidR="009F23E9" w:rsidRDefault="00DB35EE" w:rsidP="009F23E9">
      <w:pPr>
        <w:pStyle w:val="BodyText1"/>
        <w:numPr>
          <w:ilvl w:val="0"/>
          <w:numId w:val="39"/>
        </w:numPr>
        <w:spacing w:after="0"/>
        <w:jc w:val="left"/>
        <w:rPr>
          <w:lang w:val="nl-NL"/>
        </w:rPr>
      </w:pPr>
      <w:r>
        <w:rPr>
          <w:lang w:val="nl-NL"/>
        </w:rPr>
        <w:t>De implementatie verbeterd en afgerond</w:t>
      </w:r>
    </w:p>
    <w:p w14:paraId="55A04B2D" w14:textId="2B85F840" w:rsidR="00DB35EE" w:rsidRDefault="00DB35EE" w:rsidP="009F23E9">
      <w:pPr>
        <w:pStyle w:val="BodyText1"/>
        <w:numPr>
          <w:ilvl w:val="0"/>
          <w:numId w:val="39"/>
        </w:numPr>
        <w:spacing w:after="0"/>
        <w:jc w:val="left"/>
        <w:rPr>
          <w:lang w:val="nl-NL"/>
        </w:rPr>
      </w:pPr>
      <w:r>
        <w:rPr>
          <w:lang w:val="nl-NL"/>
        </w:rPr>
        <w:t>De oplossingen getest op een gestructureerde manier</w:t>
      </w:r>
    </w:p>
    <w:p w14:paraId="5FE0F015" w14:textId="72BB3A8B" w:rsidR="00DB35EE" w:rsidRDefault="00DB35EE" w:rsidP="009F23E9">
      <w:pPr>
        <w:pStyle w:val="BodyText1"/>
        <w:numPr>
          <w:ilvl w:val="0"/>
          <w:numId w:val="39"/>
        </w:numPr>
        <w:spacing w:after="0"/>
        <w:jc w:val="left"/>
        <w:rPr>
          <w:lang w:val="nl-NL"/>
        </w:rPr>
      </w:pPr>
      <w:r>
        <w:rPr>
          <w:lang w:val="nl-NL"/>
        </w:rPr>
        <w:t>De werking, kwaliteit en waarde van de oplossing onderbouwd</w:t>
      </w:r>
      <w:r w:rsidR="00F46E25">
        <w:rPr>
          <w:lang w:val="nl-NL"/>
        </w:rPr>
        <w:t xml:space="preserve"> met resultaten</w:t>
      </w:r>
    </w:p>
    <w:p w14:paraId="0C94A2A1" w14:textId="13C1A073" w:rsidR="00F46E25" w:rsidRDefault="00F46E25" w:rsidP="009F23E9">
      <w:pPr>
        <w:pStyle w:val="BodyText1"/>
        <w:numPr>
          <w:ilvl w:val="0"/>
          <w:numId w:val="39"/>
        </w:numPr>
        <w:spacing w:after="0"/>
        <w:jc w:val="left"/>
        <w:rPr>
          <w:lang w:val="nl-NL"/>
        </w:rPr>
      </w:pPr>
      <w:r>
        <w:rPr>
          <w:lang w:val="nl-NL"/>
        </w:rPr>
        <w:t>De oplossing begrijpelijk gemaakt voor (niet technische) stakeholders</w:t>
      </w:r>
    </w:p>
    <w:p w14:paraId="23075683" w14:textId="4DFCC681" w:rsidR="00AA057F" w:rsidRDefault="00AA057F" w:rsidP="00AA057F">
      <w:pPr>
        <w:pStyle w:val="Heading50"/>
        <w:rPr>
          <w:lang w:val="nl-NL"/>
        </w:rPr>
      </w:pPr>
      <w:r w:rsidRPr="00F3774E">
        <w:rPr>
          <w:lang w:val="nl-NL"/>
        </w:rPr>
        <w:t>Actie</w:t>
      </w:r>
    </w:p>
    <w:p w14:paraId="52DCA210" w14:textId="3F4E6614" w:rsidR="003E3057" w:rsidRPr="003E3057" w:rsidRDefault="009D6DEE" w:rsidP="003E3057">
      <w:pPr>
        <w:pStyle w:val="BodyText1"/>
        <w:jc w:val="left"/>
        <w:rPr>
          <w:lang w:val="nl-NL"/>
        </w:rPr>
      </w:pPr>
      <w:r>
        <w:rPr>
          <w:lang w:val="nl-NL"/>
        </w:rPr>
        <w:t xml:space="preserve">Ik heb deze fase mijn werk gestructureerder aangepakt dan in de vorige fases. </w:t>
      </w:r>
      <w:r w:rsidR="003E3057" w:rsidRPr="003E3057">
        <w:rPr>
          <w:lang w:val="nl-NL"/>
        </w:rPr>
        <w:t>Ik heb eerst gezorgd dat de basis</w:t>
      </w:r>
      <w:r w:rsidR="003E3057">
        <w:rPr>
          <w:lang w:val="nl-NL"/>
        </w:rPr>
        <w:t xml:space="preserve"> van het component</w:t>
      </w:r>
      <w:r w:rsidR="003E3057" w:rsidRPr="003E3057">
        <w:rPr>
          <w:lang w:val="nl-NL"/>
        </w:rPr>
        <w:t xml:space="preserve"> goed werkte. Dus eerst inserts, updates en deletes correct laten werken</w:t>
      </w:r>
      <w:r w:rsidR="003E3057">
        <w:rPr>
          <w:lang w:val="nl-NL"/>
        </w:rPr>
        <w:t xml:space="preserve"> en </w:t>
      </w:r>
      <w:r w:rsidR="003E3057" w:rsidRPr="003E3057">
        <w:rPr>
          <w:lang w:val="nl-NL"/>
        </w:rPr>
        <w:t>daarna pas uitbreiden</w:t>
      </w:r>
      <w:r w:rsidR="00FB7D9D">
        <w:rPr>
          <w:lang w:val="nl-NL"/>
        </w:rPr>
        <w:t xml:space="preserve"> met meer functionaliteit wanneer daar tijd voor was</w:t>
      </w:r>
      <w:r w:rsidR="003E3057" w:rsidRPr="003E3057">
        <w:rPr>
          <w:lang w:val="nl-NL"/>
        </w:rPr>
        <w:t>. Dingen die ik eerder buiten scope had gelaten zoals update en delete strategie heb ik alsnog gebouwd.</w:t>
      </w:r>
    </w:p>
    <w:p w14:paraId="300F5DF3" w14:textId="0D94C1D5" w:rsidR="00D440D6" w:rsidRPr="00D440D6" w:rsidRDefault="00D440D6" w:rsidP="00D440D6">
      <w:pPr>
        <w:pStyle w:val="BodyText1"/>
        <w:rPr>
          <w:lang w:val="nl-NL"/>
        </w:rPr>
      </w:pPr>
      <w:r w:rsidRPr="00D440D6">
        <w:rPr>
          <w:lang w:val="nl-NL"/>
        </w:rPr>
        <w:t xml:space="preserve">Tijdens de ontwikkeling kwam ik erachter dat mijn eerste oplossing niet schaalbaar was en alleen werkte voor </w:t>
      </w:r>
      <w:r w:rsidR="00C44146">
        <w:rPr>
          <w:lang w:val="nl-NL"/>
        </w:rPr>
        <w:t>ee</w:t>
      </w:r>
      <w:r w:rsidRPr="00D440D6">
        <w:rPr>
          <w:lang w:val="nl-NL"/>
        </w:rPr>
        <w:t xml:space="preserve">n tabel. Dit heb ik aangepast naar een dynamisch component dat op meerdere tabellen kan werken. Hierbij heb ik gebruik gemaakt van feedback van mijn begeleider, die aangaf dat dit </w:t>
      </w:r>
      <w:r w:rsidR="00BC6959">
        <w:rPr>
          <w:lang w:val="nl-NL"/>
        </w:rPr>
        <w:t xml:space="preserve">misschien </w:t>
      </w:r>
      <w:r>
        <w:rPr>
          <w:lang w:val="nl-NL"/>
        </w:rPr>
        <w:t>mogelijk</w:t>
      </w:r>
      <w:r w:rsidR="00BC6959">
        <w:rPr>
          <w:lang w:val="nl-NL"/>
        </w:rPr>
        <w:t xml:space="preserve"> was met</w:t>
      </w:r>
      <w:r w:rsidRPr="00D440D6">
        <w:rPr>
          <w:lang w:val="nl-NL"/>
        </w:rPr>
        <w:t xml:space="preserve"> INFORMATION_SCHEMA of via </w:t>
      </w:r>
      <w:r>
        <w:rPr>
          <w:lang w:val="nl-NL"/>
        </w:rPr>
        <w:t>GET_</w:t>
      </w:r>
      <w:r w:rsidRPr="00D440D6">
        <w:rPr>
          <w:lang w:val="nl-NL"/>
        </w:rPr>
        <w:t>DDL. Ik heb beide opties onderzocht</w:t>
      </w:r>
      <w:r w:rsidR="00BC6959">
        <w:rPr>
          <w:lang w:val="nl-NL"/>
        </w:rPr>
        <w:t>:</w:t>
      </w:r>
    </w:p>
    <w:p w14:paraId="01B0CD56" w14:textId="0B1C2E8F" w:rsidR="00D96A70" w:rsidRDefault="00BC6959" w:rsidP="00D96A70">
      <w:pPr>
        <w:pStyle w:val="BodyText1"/>
        <w:numPr>
          <w:ilvl w:val="0"/>
          <w:numId w:val="40"/>
        </w:numPr>
        <w:rPr>
          <w:lang w:val="nl-NL"/>
        </w:rPr>
      </w:pPr>
      <w:r>
        <w:rPr>
          <w:lang w:val="nl-NL"/>
        </w:rPr>
        <w:t>GET_DDL</w:t>
      </w:r>
      <w:r w:rsidR="00D440D6" w:rsidRPr="00D440D6">
        <w:rPr>
          <w:lang w:val="nl-NL"/>
        </w:rPr>
        <w:t xml:space="preserve"> geeft vooral de CREATE statement van een object terug </w:t>
      </w:r>
      <w:r>
        <w:rPr>
          <w:lang w:val="nl-NL"/>
        </w:rPr>
        <w:t>(</w:t>
      </w:r>
      <w:r w:rsidR="00D440D6" w:rsidRPr="00D440D6">
        <w:rPr>
          <w:lang w:val="nl-NL"/>
        </w:rPr>
        <w:t>zoals hoe een tabel</w:t>
      </w:r>
      <w:r>
        <w:rPr>
          <w:lang w:val="nl-NL"/>
        </w:rPr>
        <w:t xml:space="preserve"> is </w:t>
      </w:r>
      <w:r w:rsidR="00D440D6" w:rsidRPr="00D440D6">
        <w:rPr>
          <w:lang w:val="nl-NL"/>
        </w:rPr>
        <w:t>aangemaakt</w:t>
      </w:r>
      <w:r>
        <w:rPr>
          <w:lang w:val="nl-NL"/>
        </w:rPr>
        <w:t>)</w:t>
      </w:r>
      <w:r w:rsidR="00D440D6" w:rsidRPr="00D440D6">
        <w:rPr>
          <w:lang w:val="nl-NL"/>
        </w:rPr>
        <w:t xml:space="preserve">. Dit is bedoeld om </w:t>
      </w:r>
      <w:r>
        <w:rPr>
          <w:lang w:val="nl-NL"/>
        </w:rPr>
        <w:t>tabellen</w:t>
      </w:r>
      <w:r w:rsidR="00D440D6" w:rsidRPr="00D440D6">
        <w:rPr>
          <w:lang w:val="nl-NL"/>
        </w:rPr>
        <w:t xml:space="preserve"> opnieuw te kunnen opbouwen</w:t>
      </w:r>
      <w:r>
        <w:rPr>
          <w:lang w:val="nl-NL"/>
        </w:rPr>
        <w:t xml:space="preserve"> maar </w:t>
      </w:r>
      <w:r w:rsidR="00D440D6" w:rsidRPr="00D440D6">
        <w:rPr>
          <w:lang w:val="nl-NL"/>
        </w:rPr>
        <w:t xml:space="preserve">niet om kolommen dynamisch te gebruiken in queries. Daardoor is </w:t>
      </w:r>
      <w:r w:rsidR="00AC7264">
        <w:rPr>
          <w:lang w:val="nl-NL"/>
        </w:rPr>
        <w:t>GET_DDL niet</w:t>
      </w:r>
      <w:r w:rsidR="00D440D6" w:rsidRPr="00D440D6">
        <w:rPr>
          <w:lang w:val="nl-NL"/>
        </w:rPr>
        <w:t xml:space="preserve"> geschikt voor mijn oplossing</w:t>
      </w:r>
      <w:r w:rsidR="00AC7264">
        <w:rPr>
          <w:lang w:val="nl-NL"/>
        </w:rPr>
        <w:t>.</w:t>
      </w:r>
    </w:p>
    <w:p w14:paraId="419D1705" w14:textId="158F1DC5" w:rsidR="00D440D6" w:rsidRPr="00D440D6" w:rsidRDefault="00D96A70" w:rsidP="00D96A70">
      <w:pPr>
        <w:pStyle w:val="BodyText1"/>
        <w:numPr>
          <w:ilvl w:val="0"/>
          <w:numId w:val="40"/>
        </w:numPr>
        <w:rPr>
          <w:lang w:val="nl-NL"/>
        </w:rPr>
      </w:pPr>
      <w:r w:rsidRPr="00D96A70">
        <w:rPr>
          <w:lang w:val="nl-NL"/>
        </w:rPr>
        <w:t>Hierna heb ik de INFORMATION_SCHEMA mogelijkheid onderzocht.</w:t>
      </w:r>
      <w:r w:rsidR="00C44146">
        <w:rPr>
          <w:lang w:val="nl-NL"/>
        </w:rPr>
        <w:t xml:space="preserve"> </w:t>
      </w:r>
      <w:r w:rsidR="00955529">
        <w:rPr>
          <w:lang w:val="nl-NL"/>
        </w:rPr>
        <w:t>INFORMATION_SCHEMA bevat informatie over de kolommen van een tabel, zoals de naam en datatype.</w:t>
      </w:r>
      <w:r w:rsidR="00B12A90">
        <w:rPr>
          <w:lang w:val="nl-NL"/>
        </w:rPr>
        <w:t xml:space="preserve"> Hiermee kon ik de kolommen dynamisch inrichten door de</w:t>
      </w:r>
      <w:r w:rsidR="001A5370">
        <w:rPr>
          <w:lang w:val="nl-NL"/>
        </w:rPr>
        <w:t>ze informatie te gebruiken om de query op te bouwen.</w:t>
      </w:r>
    </w:p>
    <w:p w14:paraId="04FB808A" w14:textId="18419C40" w:rsidR="003E3057" w:rsidRPr="003E3057" w:rsidRDefault="00A654D6" w:rsidP="003E3057">
      <w:pPr>
        <w:pStyle w:val="BodyText1"/>
        <w:jc w:val="left"/>
        <w:rPr>
          <w:lang w:val="nl-NL"/>
        </w:rPr>
      </w:pPr>
      <w:r>
        <w:rPr>
          <w:lang w:val="nl-NL"/>
        </w:rPr>
        <w:t>Tijdens het</w:t>
      </w:r>
      <w:r w:rsidR="003E3057" w:rsidRPr="003E3057">
        <w:rPr>
          <w:lang w:val="nl-NL"/>
        </w:rPr>
        <w:t xml:space="preserve"> testen zag ik dat mijn hashing niet goed werkte bij updates. </w:t>
      </w:r>
      <w:r w:rsidR="007412C9">
        <w:rPr>
          <w:lang w:val="nl-NL"/>
        </w:rPr>
        <w:t>Soms werden niet gewijzigde rijen als gewijzigd gedetecteerd</w:t>
      </w:r>
      <w:r w:rsidR="003E3057" w:rsidRPr="003E3057">
        <w:rPr>
          <w:lang w:val="nl-NL"/>
        </w:rPr>
        <w:t>. Dit heb ik opgelost door alleen de belangrijke kolommen mee te nemen in de hash.</w:t>
      </w:r>
    </w:p>
    <w:p w14:paraId="3F7EEF3F" w14:textId="20F37083" w:rsidR="003E3057" w:rsidRPr="003E3057" w:rsidRDefault="003E3057" w:rsidP="003E3057">
      <w:pPr>
        <w:pStyle w:val="BodyText1"/>
        <w:jc w:val="left"/>
        <w:rPr>
          <w:lang w:val="nl-NL"/>
        </w:rPr>
      </w:pPr>
      <w:r w:rsidRPr="003E3057">
        <w:rPr>
          <w:lang w:val="nl-NL"/>
        </w:rPr>
        <w:t>Mijn testaanpak heb ik ook aangepast. Eerst wilde ik</w:t>
      </w:r>
      <w:r w:rsidR="00684C00">
        <w:rPr>
          <w:lang w:val="nl-NL"/>
        </w:rPr>
        <w:t xml:space="preserve"> de</w:t>
      </w:r>
      <w:r w:rsidRPr="003E3057">
        <w:rPr>
          <w:lang w:val="nl-NL"/>
        </w:rPr>
        <w:t xml:space="preserve"> ISO 25010</w:t>
      </w:r>
      <w:r w:rsidR="00684C00">
        <w:rPr>
          <w:lang w:val="nl-NL"/>
        </w:rPr>
        <w:t xml:space="preserve"> standaard</w:t>
      </w:r>
      <w:r w:rsidRPr="003E3057">
        <w:rPr>
          <w:lang w:val="nl-NL"/>
        </w:rPr>
        <w:t xml:space="preserve"> gebruiken, maar d</w:t>
      </w:r>
      <w:r w:rsidR="00684C00">
        <w:rPr>
          <w:lang w:val="nl-NL"/>
        </w:rPr>
        <w:t xml:space="preserve">eze bleek </w:t>
      </w:r>
      <w:r w:rsidR="0003238C">
        <w:rPr>
          <w:lang w:val="nl-NL"/>
        </w:rPr>
        <w:t>meer gericht te zijn op software kwaliteit</w:t>
      </w:r>
      <w:r w:rsidR="00174ED3">
        <w:rPr>
          <w:lang w:val="nl-NL"/>
        </w:rPr>
        <w:t xml:space="preserve"> terwijl ik juist de waarde en werking van het component wilde testen</w:t>
      </w:r>
      <w:r w:rsidRPr="003E3057">
        <w:rPr>
          <w:lang w:val="nl-NL"/>
        </w:rPr>
        <w:t>. Na gesprek met</w:t>
      </w:r>
      <w:r w:rsidR="00174ED3">
        <w:rPr>
          <w:lang w:val="nl-NL"/>
        </w:rPr>
        <w:t xml:space="preserve"> een</w:t>
      </w:r>
      <w:r w:rsidRPr="003E3057">
        <w:rPr>
          <w:lang w:val="nl-NL"/>
        </w:rPr>
        <w:t xml:space="preserve"> test expert ben ik overgestapt naar</w:t>
      </w:r>
      <w:r w:rsidR="00266549">
        <w:rPr>
          <w:lang w:val="nl-NL"/>
        </w:rPr>
        <w:t xml:space="preserve"> testen volgens</w:t>
      </w:r>
      <w:r w:rsidRPr="003E3057">
        <w:rPr>
          <w:lang w:val="nl-NL"/>
        </w:rPr>
        <w:t xml:space="preserve"> TMAP met data quality en performance testing. Ik heb testcases gemaakt met input, verwacht resultaat en echt resultaat.</w:t>
      </w:r>
    </w:p>
    <w:p w14:paraId="03AD17CF" w14:textId="69B6D540" w:rsidR="003E3057" w:rsidRPr="003E3057" w:rsidRDefault="003E3057" w:rsidP="003E3057">
      <w:pPr>
        <w:pStyle w:val="BodyText1"/>
        <w:jc w:val="left"/>
        <w:rPr>
          <w:lang w:val="nl-NL"/>
        </w:rPr>
      </w:pPr>
      <w:r w:rsidRPr="003E3057">
        <w:rPr>
          <w:lang w:val="nl-NL"/>
        </w:rPr>
        <w:t xml:space="preserve">Ook heb ik performance tests </w:t>
      </w:r>
      <w:r w:rsidR="0024779D">
        <w:rPr>
          <w:lang w:val="nl-NL"/>
        </w:rPr>
        <w:t>uitgevoerd</w:t>
      </w:r>
      <w:r w:rsidRPr="003E3057">
        <w:rPr>
          <w:lang w:val="nl-NL"/>
        </w:rPr>
        <w:t xml:space="preserve"> met verschillende hoeveelheden data om te kijken hoe snel en schaalbaar het</w:t>
      </w:r>
      <w:r w:rsidR="00266549">
        <w:rPr>
          <w:lang w:val="nl-NL"/>
        </w:rPr>
        <w:t xml:space="preserve"> component</w:t>
      </w:r>
      <w:r w:rsidRPr="003E3057">
        <w:rPr>
          <w:lang w:val="nl-NL"/>
        </w:rPr>
        <w:t xml:space="preserve"> is.</w:t>
      </w:r>
      <w:r w:rsidR="00266549">
        <w:rPr>
          <w:lang w:val="nl-NL"/>
        </w:rPr>
        <w:t xml:space="preserve"> Hierbij maakte ik eerst gebruik van websites waar je testdata kan genereren, alleen hier moest je </w:t>
      </w:r>
      <w:r w:rsidR="00266549">
        <w:rPr>
          <w:lang w:val="nl-NL"/>
        </w:rPr>
        <w:lastRenderedPageBreak/>
        <w:t xml:space="preserve">dan om meer dan 1000 rijen te genereren geld betalen. Toen </w:t>
      </w:r>
      <w:r w:rsidR="00D87B4C">
        <w:rPr>
          <w:lang w:val="nl-NL"/>
        </w:rPr>
        <w:t xml:space="preserve">heb ik onderzocht of er een andere manier was om dit te doen, en toen bleek dat je met python en panda’s mock data kan genereren door middel van code. Dit bleek ook beter te zijn omdat je een zogehete seed kan instellen waardoor wanneer je data opnieuw genereert hij dezelfde data genereert. Hierdoor werd testen ook </w:t>
      </w:r>
      <w:r w:rsidR="0073134D">
        <w:rPr>
          <w:lang w:val="nl-NL"/>
        </w:rPr>
        <w:t>betrouwbaarder en reproduceerbaar.</w:t>
      </w:r>
    </w:p>
    <w:p w14:paraId="130B7A25" w14:textId="77777777" w:rsidR="0073134D" w:rsidRDefault="003E3057" w:rsidP="0073134D">
      <w:pPr>
        <w:pStyle w:val="BodyText1"/>
        <w:jc w:val="left"/>
        <w:rPr>
          <w:lang w:val="nl-NL"/>
        </w:rPr>
      </w:pPr>
      <w:r w:rsidRPr="003E3057">
        <w:rPr>
          <w:lang w:val="nl-NL"/>
        </w:rPr>
        <w:t>Verder heb ik veel feedback gebruikt:</w:t>
      </w:r>
    </w:p>
    <w:p w14:paraId="292CF389" w14:textId="32A82D02" w:rsidR="0073134D" w:rsidRDefault="00BD4077" w:rsidP="0073134D">
      <w:pPr>
        <w:pStyle w:val="BodyText1"/>
        <w:numPr>
          <w:ilvl w:val="0"/>
          <w:numId w:val="38"/>
        </w:numPr>
        <w:spacing w:after="0"/>
        <w:ind w:left="714" w:hanging="357"/>
        <w:jc w:val="left"/>
        <w:rPr>
          <w:lang w:val="nl-NL"/>
        </w:rPr>
      </w:pPr>
      <w:r>
        <w:rPr>
          <w:lang w:val="nl-NL"/>
        </w:rPr>
        <w:t>Begeleider</w:t>
      </w:r>
      <w:r w:rsidR="003E3057" w:rsidRPr="003E3057">
        <w:rPr>
          <w:lang w:val="nl-NL"/>
        </w:rPr>
        <w:t xml:space="preserve"> voor keuzes en richting</w:t>
      </w:r>
    </w:p>
    <w:p w14:paraId="4EF006D6" w14:textId="77777777" w:rsidR="0073134D" w:rsidRDefault="003E3057" w:rsidP="0073134D">
      <w:pPr>
        <w:pStyle w:val="BodyText1"/>
        <w:numPr>
          <w:ilvl w:val="0"/>
          <w:numId w:val="38"/>
        </w:numPr>
        <w:spacing w:after="0"/>
        <w:ind w:left="714" w:hanging="357"/>
        <w:jc w:val="left"/>
        <w:rPr>
          <w:lang w:val="nl-NL"/>
        </w:rPr>
      </w:pPr>
      <w:r w:rsidRPr="003E3057">
        <w:rPr>
          <w:lang w:val="nl-NL"/>
        </w:rPr>
        <w:t>Test expert voor testen</w:t>
      </w:r>
    </w:p>
    <w:p w14:paraId="22772476" w14:textId="61A3408B" w:rsidR="003E3057" w:rsidRDefault="003E3057" w:rsidP="0073134D">
      <w:pPr>
        <w:pStyle w:val="BodyText1"/>
        <w:numPr>
          <w:ilvl w:val="0"/>
          <w:numId w:val="38"/>
        </w:numPr>
        <w:spacing w:after="0"/>
        <w:ind w:left="714" w:hanging="357"/>
        <w:jc w:val="left"/>
        <w:rPr>
          <w:lang w:val="nl-NL"/>
        </w:rPr>
      </w:pPr>
      <w:r w:rsidRPr="003E3057">
        <w:rPr>
          <w:lang w:val="nl-NL"/>
        </w:rPr>
        <w:t>Snowflake workshop om het platform beter te snappen</w:t>
      </w:r>
    </w:p>
    <w:p w14:paraId="77849579" w14:textId="77777777" w:rsidR="0073134D" w:rsidRPr="003E3057" w:rsidRDefault="0073134D" w:rsidP="0073134D">
      <w:pPr>
        <w:pStyle w:val="BodyText1"/>
        <w:spacing w:after="0"/>
        <w:jc w:val="left"/>
        <w:rPr>
          <w:lang w:val="nl-NL"/>
        </w:rPr>
      </w:pPr>
    </w:p>
    <w:p w14:paraId="4F20DCD2" w14:textId="48201DBE" w:rsidR="00F819C9" w:rsidRPr="00F819C9" w:rsidRDefault="003E3057" w:rsidP="0073134D">
      <w:pPr>
        <w:pStyle w:val="BodyText1"/>
        <w:jc w:val="left"/>
        <w:rPr>
          <w:lang w:val="nl-NL"/>
        </w:rPr>
      </w:pPr>
      <w:r w:rsidRPr="003E3057">
        <w:rPr>
          <w:lang w:val="nl-NL"/>
        </w:rPr>
        <w:t>Ik heb ook gewerkt met best practices van SQL en Python zodat mijn code duidelijk en minder foutgevoelig is.</w:t>
      </w:r>
    </w:p>
    <w:p w14:paraId="14405559" w14:textId="33003CB3" w:rsidR="00E90F61" w:rsidRPr="00E90F61" w:rsidRDefault="00E90F61" w:rsidP="00E90F61">
      <w:pPr>
        <w:pStyle w:val="Heading50"/>
        <w:rPr>
          <w:lang w:val="nl-NL"/>
        </w:rPr>
      </w:pPr>
      <w:r w:rsidRPr="00E90F61">
        <w:rPr>
          <w:lang w:val="nl-NL"/>
        </w:rPr>
        <w:t>Resultaat</w:t>
      </w:r>
    </w:p>
    <w:p w14:paraId="234E0B34" w14:textId="77777777" w:rsidR="00E90F61" w:rsidRPr="00E90F61" w:rsidRDefault="00E90F61" w:rsidP="00E90F61">
      <w:pPr>
        <w:pStyle w:val="BodyText1"/>
        <w:rPr>
          <w:lang w:val="nl-NL"/>
        </w:rPr>
      </w:pPr>
      <w:r w:rsidRPr="00E90F61">
        <w:rPr>
          <w:lang w:val="nl-NL"/>
        </w:rPr>
        <w:t>De oplossing is volledig afgerond, getest en onderbouwd. Het CDC component werkt correct en detecteert wijzigingen en fouten in data zoals bedoeld.</w:t>
      </w:r>
    </w:p>
    <w:p w14:paraId="04107F78" w14:textId="77777777" w:rsidR="00E90F61" w:rsidRPr="00E90F61" w:rsidRDefault="00E90F61" w:rsidP="00E90F61">
      <w:pPr>
        <w:pStyle w:val="BodyText1"/>
        <w:rPr>
          <w:lang w:val="en-NL"/>
        </w:rPr>
      </w:pPr>
      <w:r w:rsidRPr="00E90F61">
        <w:rPr>
          <w:lang w:val="en-NL"/>
        </w:rPr>
        <w:t>Belangrijkste resultaten:</w:t>
      </w:r>
    </w:p>
    <w:p w14:paraId="07F6CD34" w14:textId="2BEC278F" w:rsidR="00E90F61" w:rsidRPr="00E90F61" w:rsidRDefault="00E90F61" w:rsidP="00E90F61">
      <w:pPr>
        <w:pStyle w:val="ListParagraph"/>
        <w:numPr>
          <w:ilvl w:val="0"/>
          <w:numId w:val="32"/>
        </w:numPr>
      </w:pPr>
      <w:r w:rsidRPr="00E90F61">
        <w:t xml:space="preserve">Een werkende implementatie in SQL en Python </w:t>
      </w:r>
    </w:p>
    <w:p w14:paraId="222AF69F" w14:textId="77777777" w:rsidR="00E90F61" w:rsidRPr="00E90F61" w:rsidRDefault="00E90F61" w:rsidP="00E90F61">
      <w:pPr>
        <w:pStyle w:val="ListParagraph"/>
        <w:numPr>
          <w:ilvl w:val="0"/>
          <w:numId w:val="32"/>
        </w:numPr>
      </w:pPr>
      <w:r w:rsidRPr="00E90F61">
        <w:t xml:space="preserve">Correcte detectie van inserts, updates en deletes </w:t>
      </w:r>
    </w:p>
    <w:p w14:paraId="6543E41D" w14:textId="77777777" w:rsidR="00E90F61" w:rsidRPr="00E90F61" w:rsidRDefault="00E90F61" w:rsidP="00E90F61">
      <w:pPr>
        <w:pStyle w:val="ListParagraph"/>
        <w:numPr>
          <w:ilvl w:val="0"/>
          <w:numId w:val="32"/>
        </w:numPr>
        <w:rPr>
          <w:lang w:val="en-NL"/>
        </w:rPr>
      </w:pPr>
      <w:r w:rsidRPr="00E90F61">
        <w:rPr>
          <w:lang w:val="en-NL"/>
        </w:rPr>
        <w:t xml:space="preserve">Inzicht in performance en schaalbaarheid </w:t>
      </w:r>
    </w:p>
    <w:p w14:paraId="789308C5" w14:textId="77777777" w:rsidR="00E90F61" w:rsidRPr="00E90F61" w:rsidRDefault="00E90F61" w:rsidP="00E90F61">
      <w:pPr>
        <w:pStyle w:val="ListParagraph"/>
        <w:numPr>
          <w:ilvl w:val="0"/>
          <w:numId w:val="32"/>
        </w:numPr>
      </w:pPr>
      <w:r w:rsidRPr="00E90F61">
        <w:t xml:space="preserve">Logging waarmee fouten zichtbaar en analyseerbaar zijn </w:t>
      </w:r>
    </w:p>
    <w:p w14:paraId="3BC45E69" w14:textId="0FC4F1B4" w:rsidR="00E90F61" w:rsidRPr="00E90F61" w:rsidRDefault="00E90F61" w:rsidP="00E90F61">
      <w:pPr>
        <w:pStyle w:val="ListParagraph"/>
        <w:numPr>
          <w:ilvl w:val="0"/>
          <w:numId w:val="32"/>
        </w:numPr>
      </w:pPr>
      <w:r w:rsidRPr="00E90F61">
        <w:t>Een testverslag waarin de</w:t>
      </w:r>
      <w:r w:rsidR="00083E45">
        <w:t xml:space="preserve"> strategie, aanpak en</w:t>
      </w:r>
      <w:r w:rsidRPr="00E90F61">
        <w:t xml:space="preserve"> kwaliteit aantoonbaar is gemaakt </w:t>
      </w:r>
    </w:p>
    <w:p w14:paraId="7766AAE6" w14:textId="77777777" w:rsidR="00E90F61" w:rsidRDefault="00E90F61" w:rsidP="00E90F61">
      <w:pPr>
        <w:pStyle w:val="BodyText1"/>
        <w:rPr>
          <w:lang w:val="nl-NL"/>
        </w:rPr>
      </w:pPr>
      <w:r w:rsidRPr="00E90F61">
        <w:rPr>
          <w:lang w:val="nl-NL"/>
        </w:rPr>
        <w:t>Daarnaast is de oplossing begrijpelijk gemaakt voor verschillende stakeholders door duidelijke documentatie en een aangepaste presentatie.</w:t>
      </w:r>
    </w:p>
    <w:p w14:paraId="48FF894C" w14:textId="7E156C1B" w:rsidR="00E90F61" w:rsidRPr="00F3774E" w:rsidRDefault="00E90F61" w:rsidP="00E90F61">
      <w:pPr>
        <w:pStyle w:val="Heading50"/>
        <w:rPr>
          <w:lang w:val="nl-NL"/>
        </w:rPr>
      </w:pPr>
      <w:r w:rsidRPr="00F3774E">
        <w:rPr>
          <w:lang w:val="nl-NL"/>
        </w:rPr>
        <w:t>Reflectie</w:t>
      </w:r>
    </w:p>
    <w:p w14:paraId="0011E662" w14:textId="64BE1ED4" w:rsidR="00CD0F54" w:rsidRPr="00CD0F54" w:rsidRDefault="0073134D" w:rsidP="0073134D">
      <w:pPr>
        <w:pStyle w:val="BodyText1"/>
        <w:jc w:val="left"/>
        <w:rPr>
          <w:lang w:val="nl-NL"/>
        </w:rPr>
      </w:pPr>
      <w:r>
        <w:rPr>
          <w:lang w:val="nl-NL"/>
        </w:rPr>
        <w:t xml:space="preserve">Deze fase </w:t>
      </w:r>
      <w:r w:rsidR="00CD0F54" w:rsidRPr="00CD0F54">
        <w:rPr>
          <w:lang w:val="nl-NL"/>
        </w:rPr>
        <w:t>is duidelijk geworden dat het ontwikkelen van software niet alleen draait om het bouwen</w:t>
      </w:r>
      <w:r>
        <w:rPr>
          <w:lang w:val="nl-NL"/>
        </w:rPr>
        <w:t xml:space="preserve"> </w:t>
      </w:r>
      <w:r w:rsidR="00CD0F54" w:rsidRPr="00CD0F54">
        <w:rPr>
          <w:lang w:val="nl-NL"/>
        </w:rPr>
        <w:t xml:space="preserve">maar </w:t>
      </w:r>
      <w:r w:rsidR="00F3774E">
        <w:rPr>
          <w:lang w:val="nl-NL"/>
        </w:rPr>
        <w:t>ook</w:t>
      </w:r>
      <w:r w:rsidR="00CD0F54" w:rsidRPr="00CD0F54">
        <w:rPr>
          <w:lang w:val="nl-NL"/>
        </w:rPr>
        <w:t xml:space="preserve"> het aantonen van</w:t>
      </w:r>
      <w:r>
        <w:rPr>
          <w:lang w:val="nl-NL"/>
        </w:rPr>
        <w:t xml:space="preserve"> de</w:t>
      </w:r>
      <w:r w:rsidR="00CD0F54" w:rsidRPr="00CD0F54">
        <w:rPr>
          <w:lang w:val="nl-NL"/>
        </w:rPr>
        <w:t xml:space="preserve"> kwaliteit en het onderbouwen van keuzes.</w:t>
      </w:r>
    </w:p>
    <w:p w14:paraId="635120C8" w14:textId="6489D294" w:rsidR="00CD0F54" w:rsidRPr="00CD0F54" w:rsidRDefault="00CD0F54" w:rsidP="0073134D">
      <w:pPr>
        <w:pStyle w:val="BodyText1"/>
        <w:jc w:val="left"/>
        <w:rPr>
          <w:lang w:val="nl-NL"/>
        </w:rPr>
      </w:pPr>
      <w:r w:rsidRPr="00CD0F54">
        <w:rPr>
          <w:lang w:val="nl-NL"/>
        </w:rPr>
        <w:t xml:space="preserve">In het begin lag mijn focus te veel op het realiseren van de oplossing. Door gesprekken met </w:t>
      </w:r>
      <w:r w:rsidR="00BD4077">
        <w:rPr>
          <w:lang w:val="nl-NL"/>
        </w:rPr>
        <w:t>begeleider</w:t>
      </w:r>
      <w:r w:rsidR="00014F2D">
        <w:rPr>
          <w:lang w:val="nl-NL"/>
        </w:rPr>
        <w:t>/</w:t>
      </w:r>
      <w:r w:rsidRPr="00CD0F54">
        <w:rPr>
          <w:lang w:val="nl-NL"/>
        </w:rPr>
        <w:t xml:space="preserve">experts en feedbackmomenten werd duidelijk dat een oplossing pas waarde heeft als deze aantoonbaar correct werkt en begrijpelijk is voor anderen. Hierdoor ben ik gestructureerder </w:t>
      </w:r>
      <w:r w:rsidR="00014F2D">
        <w:rPr>
          <w:lang w:val="nl-NL"/>
        </w:rPr>
        <w:t>te werk gegaan</w:t>
      </w:r>
      <w:r w:rsidRPr="00CD0F54">
        <w:rPr>
          <w:lang w:val="nl-NL"/>
        </w:rPr>
        <w:t>, met meer nadruk op testen, analyse en onderbouwing.</w:t>
      </w:r>
    </w:p>
    <w:p w14:paraId="183CD4FF" w14:textId="7C4890E1" w:rsidR="00CD0F54" w:rsidRPr="00CD0F54" w:rsidRDefault="00CD0F54" w:rsidP="0073134D">
      <w:pPr>
        <w:pStyle w:val="BodyText1"/>
        <w:jc w:val="left"/>
        <w:rPr>
          <w:lang w:val="nl-NL"/>
        </w:rPr>
      </w:pPr>
      <w:r w:rsidRPr="00CD0F54">
        <w:rPr>
          <w:lang w:val="nl-NL"/>
        </w:rPr>
        <w:t xml:space="preserve">Ik heb geleerd om problemen niet alleen op te lossen, maar eerst de oorzaak te begrijpen. Dit voorkomt dat fouten terugkomen en zorgt voor een </w:t>
      </w:r>
      <w:r w:rsidR="00014F2D">
        <w:rPr>
          <w:lang w:val="nl-NL"/>
        </w:rPr>
        <w:t>betere</w:t>
      </w:r>
      <w:r w:rsidRPr="00CD0F54">
        <w:rPr>
          <w:lang w:val="nl-NL"/>
        </w:rPr>
        <w:t xml:space="preserve"> oplossing.</w:t>
      </w:r>
      <w:r w:rsidR="00025106">
        <w:rPr>
          <w:lang w:val="nl-NL"/>
        </w:rPr>
        <w:t xml:space="preserve"> Zo werkte de update strategie niet correct. Ik ben toen in de code gaan kijken waar dat door kwam, en toen zag ik na en tijdje zoeken dat het kwam doordat</w:t>
      </w:r>
      <w:r w:rsidR="000105AF">
        <w:rPr>
          <w:lang w:val="nl-NL"/>
        </w:rPr>
        <w:t>, wanneer een hash opnieuw word gegenereerd, hij de hash ook meepakt waardoor een rij zonder wijziging toch een wijziging word.</w:t>
      </w:r>
    </w:p>
    <w:p w14:paraId="2828197C" w14:textId="5A10811D" w:rsidR="00CD0F54" w:rsidRPr="00CD0F54" w:rsidRDefault="00CD0F54" w:rsidP="0073134D">
      <w:pPr>
        <w:pStyle w:val="BodyText1"/>
        <w:jc w:val="left"/>
        <w:rPr>
          <w:lang w:val="nl-NL"/>
        </w:rPr>
      </w:pPr>
      <w:r w:rsidRPr="00CD0F54">
        <w:rPr>
          <w:lang w:val="nl-NL"/>
        </w:rPr>
        <w:t>Daarnaast heb ik ervaren dat het gebruiken van feedback mijn werk aanzienlijk verbetert. Door inzichten van mijn beg</w:t>
      </w:r>
      <w:r w:rsidR="00BD4077">
        <w:rPr>
          <w:lang w:val="nl-NL"/>
        </w:rPr>
        <w:t>eleider</w:t>
      </w:r>
      <w:r w:rsidRPr="00CD0F54">
        <w:rPr>
          <w:lang w:val="nl-NL"/>
        </w:rPr>
        <w:t xml:space="preserve"> en experts te verwerken, heb ik mijn aanpak kunnen ve</w:t>
      </w:r>
      <w:r w:rsidR="00AC6730">
        <w:rPr>
          <w:lang w:val="nl-NL"/>
        </w:rPr>
        <w:t>rbeteren</w:t>
      </w:r>
      <w:r w:rsidRPr="00CD0F54">
        <w:rPr>
          <w:lang w:val="nl-NL"/>
        </w:rPr>
        <w:t xml:space="preserve"> en professioneler gemaakt.</w:t>
      </w:r>
    </w:p>
    <w:p w14:paraId="56951A16" w14:textId="0D4D245C" w:rsidR="00E90F61" w:rsidRPr="00E90F61" w:rsidRDefault="00CD0F54" w:rsidP="0073134D">
      <w:pPr>
        <w:pStyle w:val="BodyText1"/>
        <w:jc w:val="left"/>
        <w:rPr>
          <w:lang w:val="nl-NL"/>
        </w:rPr>
      </w:pPr>
      <w:r w:rsidRPr="00CD0F54">
        <w:rPr>
          <w:lang w:val="nl-NL"/>
        </w:rPr>
        <w:t>De belangrijkste ontwikkeling</w:t>
      </w:r>
      <w:r w:rsidR="005D287B">
        <w:rPr>
          <w:lang w:val="nl-NL"/>
        </w:rPr>
        <w:t xml:space="preserve"> voor mij</w:t>
      </w:r>
      <w:r w:rsidRPr="00CD0F54">
        <w:rPr>
          <w:lang w:val="nl-NL"/>
        </w:rPr>
        <w:t xml:space="preserve"> in deze periode </w:t>
      </w:r>
      <w:r w:rsidR="005D287B">
        <w:rPr>
          <w:lang w:val="nl-NL"/>
        </w:rPr>
        <w:t>was</w:t>
      </w:r>
      <w:r w:rsidRPr="00CD0F54">
        <w:rPr>
          <w:lang w:val="nl-NL"/>
        </w:rPr>
        <w:t xml:space="preserve"> de overgang van vooral technisch uitvoeren naar methodisch en onderbouwd werken</w:t>
      </w:r>
      <w:r w:rsidR="005D287B">
        <w:rPr>
          <w:lang w:val="nl-NL"/>
        </w:rPr>
        <w:t xml:space="preserve"> om kwaliteit en waarde aan te kunnen tonen.</w:t>
      </w:r>
    </w:p>
    <w:sectPr w:rsidR="00E90F61" w:rsidRPr="00E90F61" w:rsidSect="00FF2514">
      <w:headerReference w:type="default" r:id="rId14"/>
      <w:footerReference w:type="default" r:id="rId15"/>
      <w:headerReference w:type="first" r:id="rId16"/>
      <w:footerReference w:type="first" r:id="rId17"/>
      <w:pgSz w:w="11909" w:h="16834" w:code="9"/>
      <w:pgMar w:top="1134" w:right="851" w:bottom="1043" w:left="851"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C94F5" w14:textId="77777777" w:rsidR="008D59D6" w:rsidRPr="00A243EB" w:rsidRDefault="008D59D6" w:rsidP="00C76675">
      <w:r w:rsidRPr="00A243EB">
        <w:separator/>
      </w:r>
    </w:p>
  </w:endnote>
  <w:endnote w:type="continuationSeparator" w:id="0">
    <w:p w14:paraId="5A82B424" w14:textId="77777777" w:rsidR="008D59D6" w:rsidRPr="00A243EB" w:rsidRDefault="008D59D6" w:rsidP="00C76675">
      <w:r w:rsidRPr="00A243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6A6E8F53-2BD1-4FF4-A2D2-3F9EBEA7FC6C}"/>
  </w:font>
  <w:font w:name="Verdana">
    <w:panose1 w:val="020B0604030504040204"/>
    <w:charset w:val="00"/>
    <w:family w:val="swiss"/>
    <w:pitch w:val="variable"/>
    <w:sig w:usb0="A00006FF" w:usb1="4000205B" w:usb2="00000010" w:usb3="00000000" w:csb0="0000019F" w:csb1="00000000"/>
    <w:embedRegular r:id="rId2" w:fontKey="{107C684B-CA95-408F-9842-C0FB475C24E0}"/>
    <w:embedBold r:id="rId3" w:fontKey="{3043C48F-4AC8-4DFC-8313-07C3A0FB1504}"/>
    <w:embedItalic r:id="rId4" w:fontKey="{25E62FF8-B727-482A-858B-1B2D31962320}"/>
  </w:font>
  <w:font w:name="Ubuntu Light">
    <w:panose1 w:val="020B0304030602030204"/>
    <w:charset w:val="00"/>
    <w:family w:val="swiss"/>
    <w:pitch w:val="variable"/>
    <w:sig w:usb0="E00002FF" w:usb1="5000205B" w:usb2="00000000" w:usb3="00000000" w:csb0="0000009F" w:csb1="00000000"/>
    <w:embedRegular r:id="rId5" w:fontKey="{5E5B5AED-8182-4F74-8502-36AC0439DE57}"/>
    <w:embedBold r:id="rId6" w:fontKey="{0E9984F7-D221-4EA8-A291-78DFD1FB9F37}"/>
    <w:embedItalic r:id="rId7" w:fontKey="{A9F4F541-BD58-43BB-BF0F-0C169E4CE1D8}"/>
  </w:font>
  <w:font w:name="Arial Narrow">
    <w:panose1 w:val="020B0606020202030204"/>
    <w:charset w:val="00"/>
    <w:family w:val="swiss"/>
    <w:pitch w:val="variable"/>
    <w:sig w:usb0="00000287" w:usb1="00000800" w:usb2="00000000" w:usb3="00000000" w:csb0="0000009F" w:csb1="00000000"/>
    <w:embedRegular r:id="rId8" w:fontKey="{348C6EF1-E2FA-41E7-BE7E-2E9AC87BC761}"/>
    <w:embedBold r:id="rId9" w:fontKey="{9A44C404-4592-445C-8F17-BD298B6BFA3A}"/>
  </w:font>
  <w:font w:name="MS Gothic">
    <w:altName w:val="ＭＳ ゴシック"/>
    <w:panose1 w:val="020B06090702050802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embedRegular r:id="rId10" w:fontKey="{95838B76-059D-4EE0-B490-27E530827FB3}"/>
    <w:embedBold r:id="rId11" w:fontKey="{83B7F050-7785-4FB8-B26B-58157B7D21F0}"/>
    <w:embedBoldItalic r:id="rId12" w:fontKey="{BA14B20B-D209-49AA-B81B-76F060319BA0}"/>
  </w:font>
  <w:font w:name="Ubuntu Mono">
    <w:charset w:val="00"/>
    <w:family w:val="modern"/>
    <w:pitch w:val="fixed"/>
    <w:sig w:usb0="E00002FF" w:usb1="5000205B" w:usb2="00000000" w:usb3="00000000" w:csb0="0000009F" w:csb1="00000000"/>
    <w:embedBold r:id="rId13" w:fontKey="{2A74E633-891B-4ED5-94F5-8D225A76511C}"/>
  </w:font>
  <w:font w:name="Georgia">
    <w:panose1 w:val="02040502050405020303"/>
    <w:charset w:val="00"/>
    <w:family w:val="roman"/>
    <w:pitch w:val="variable"/>
    <w:sig w:usb0="00000287" w:usb1="00000000" w:usb2="00000000" w:usb3="00000000" w:csb0="0000009F" w:csb1="00000000"/>
    <w:embedRegular r:id="rId14" w:fontKey="{74928C6A-60D9-4333-A8CB-D27FE43A688E}"/>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5" w:fontKey="{52F3A049-D43A-4236-A1CB-3D4B1A12760D}"/>
  </w:font>
  <w:font w:name="Calibri">
    <w:panose1 w:val="020F0502020204030204"/>
    <w:charset w:val="00"/>
    <w:family w:val="swiss"/>
    <w:pitch w:val="variable"/>
    <w:sig w:usb0="E4002EFF" w:usb1="C200247B" w:usb2="00000009" w:usb3="00000000" w:csb0="000001FF" w:csb1="00000000"/>
    <w:embedRegular r:id="rId16" w:fontKey="{8F6CCD0B-9C2D-4E3C-9C2B-2E5C27AB039C}"/>
  </w:font>
  <w:font w:name="Arial 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0C45" w14:textId="6BFB5BEE" w:rsidR="003B5A1F" w:rsidRPr="00A243EB" w:rsidRDefault="0035664E" w:rsidP="00C76675">
    <w:r w:rsidRPr="00A243EB">
      <w:rPr>
        <w:noProof/>
        <w:lang w:eastAsia="en-GB"/>
      </w:rPr>
      <mc:AlternateContent>
        <mc:Choice Requires="wps">
          <w:drawing>
            <wp:anchor distT="45720" distB="45720" distL="114300" distR="114300" simplePos="0" relativeHeight="251658241" behindDoc="0" locked="0" layoutInCell="1" allowOverlap="1" wp14:anchorId="2A90C2ED" wp14:editId="2F55DF00">
              <wp:simplePos x="0" y="0"/>
              <wp:positionH relativeFrom="margin">
                <wp:posOffset>-274320</wp:posOffset>
              </wp:positionH>
              <wp:positionV relativeFrom="paragraph">
                <wp:posOffset>118061</wp:posOffset>
              </wp:positionV>
              <wp:extent cx="7029450" cy="224612"/>
              <wp:effectExtent l="0" t="0" r="0" b="4445"/>
              <wp:wrapSquare wrapText="bothSides"/>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9450" cy="224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B7CD9" w14:textId="17E8DA73" w:rsidR="00385D18" w:rsidRPr="00882761" w:rsidRDefault="00AC6730" w:rsidP="00B5237B">
                          <w:pPr>
                            <w:pStyle w:val="Footergrey"/>
                            <w:tabs>
                              <w:tab w:val="left" w:pos="10206"/>
                            </w:tabs>
                            <w:ind w:left="284"/>
                            <w:jc w:val="left"/>
                            <w:rPr>
                              <w:rStyle w:val="FootergreyChar"/>
                              <w:rFonts w:ascii="Ubuntu Light" w:hAnsi="Ubuntu Light"/>
                              <w:lang w:val="en-US"/>
                            </w:rPr>
                          </w:pPr>
                          <w:sdt>
                            <w:sdtPr>
                              <w:rPr>
                                <w:rStyle w:val="FootergreyChar"/>
                                <w:rFonts w:ascii="Ubuntu Light" w:hAnsi="Ubuntu Light"/>
                              </w:rPr>
                              <w:alias w:val="Classification"/>
                              <w:tag w:val="Classification"/>
                              <w:id w:val="-472833303"/>
                              <w:placeholder>
                                <w:docPart w:val="DefaultPlaceholder_-1854013438"/>
                              </w:placeholder>
                              <w:showingPlcHdr/>
                              <w:dropDownList>
                                <w:listItem w:value="Choose an item."/>
                                <w:listItem w:displayText="COMPANY PUBLIC " w:value="COMPANY PUBLIC "/>
                                <w:listItem w:displayText="COMPANY CONFIDENTIAL" w:value="COMPANY CONFIDENTIAL"/>
                                <w:listItem w:displayText="COMPANY RESTRICTED" w:value="COMPANY RESTRICTED"/>
                                <w:listItem w:displayText="COMPANY SENSITIVE" w:value="COMPANY SENSITIVE"/>
                              </w:dropDownList>
                            </w:sdtPr>
                            <w:sdtEndPr>
                              <w:rPr>
                                <w:rStyle w:val="FootergreyChar"/>
                              </w:rPr>
                            </w:sdtEndPr>
                            <w:sdtContent>
                              <w:r w:rsidR="0075749F" w:rsidRPr="00C22107">
                                <w:rPr>
                                  <w:rStyle w:val="PlaceholderText"/>
                                  <w:rFonts w:ascii="Ubuntu Light" w:hAnsi="Ubuntu Light"/>
                                  <w:lang w:val="en-US"/>
                                </w:rPr>
                                <w:t>Choose an item.</w:t>
                              </w:r>
                            </w:sdtContent>
                          </w:sdt>
                          <w:r w:rsidR="0035664E" w:rsidRPr="00C22107">
                            <w:rPr>
                              <w:rStyle w:val="FootergreyChar"/>
                              <w:rFonts w:ascii="Ubuntu Light" w:hAnsi="Ubuntu Light"/>
                              <w:lang w:val="en-US"/>
                            </w:rPr>
                            <w:t xml:space="preserve"> </w:t>
                          </w:r>
                          <w:r w:rsidR="00385D18" w:rsidRPr="00C22107">
                            <w:rPr>
                              <w:rStyle w:val="FootergreyChar"/>
                              <w:rFonts w:ascii="Ubuntu Light" w:hAnsi="Ubuntu Light"/>
                              <w:lang w:val="en-US"/>
                            </w:rPr>
                            <w:t>Copyright © 20</w:t>
                          </w:r>
                          <w:r w:rsidR="00CB4FFE" w:rsidRPr="00C22107">
                            <w:rPr>
                              <w:rStyle w:val="FootergreyChar"/>
                              <w:rFonts w:ascii="Ubuntu Light" w:hAnsi="Ubuntu Light"/>
                              <w:lang w:val="en-US"/>
                            </w:rPr>
                            <w:t>2</w:t>
                          </w:r>
                          <w:r w:rsidR="00E8710C" w:rsidRPr="00C22107">
                            <w:rPr>
                              <w:rStyle w:val="FootergreyChar"/>
                              <w:rFonts w:ascii="Ubuntu Light" w:hAnsi="Ubuntu Light"/>
                              <w:lang w:val="en-US"/>
                            </w:rPr>
                            <w:t>5</w:t>
                          </w:r>
                          <w:r w:rsidR="00385D18" w:rsidRPr="00C22107">
                            <w:rPr>
                              <w:rStyle w:val="FootergreyChar"/>
                              <w:rFonts w:ascii="Ubuntu Light" w:hAnsi="Ubuntu Light"/>
                              <w:lang w:val="en-US"/>
                            </w:rPr>
                            <w:t xml:space="preserve"> Sogeti. </w:t>
                          </w:r>
                          <w:r w:rsidR="00385D18" w:rsidRPr="00882761">
                            <w:rPr>
                              <w:rStyle w:val="FootergreyChar"/>
                              <w:rFonts w:ascii="Ubuntu Light" w:hAnsi="Ubuntu Light"/>
                              <w:lang w:val="en-US"/>
                            </w:rPr>
                            <w:t xml:space="preserve">All rights reserved </w:t>
                          </w:r>
                          <w:r w:rsidR="0035664E" w:rsidRPr="00882761">
                            <w:rPr>
                              <w:rStyle w:val="FootergreyChar"/>
                              <w:rFonts w:ascii="Ubuntu Light" w:hAnsi="Ubuntu Light"/>
                              <w:lang w:val="en-US"/>
                            </w:rPr>
                            <w:tab/>
                          </w:r>
                          <w:r w:rsidR="0035664E" w:rsidRPr="00A243EB">
                            <w:rPr>
                              <w:rStyle w:val="FootergreyChar"/>
                              <w:rFonts w:ascii="Ubuntu Light" w:hAnsi="Ubuntu Light"/>
                            </w:rPr>
                            <w:fldChar w:fldCharType="begin"/>
                          </w:r>
                          <w:r w:rsidR="0035664E" w:rsidRPr="00882761">
                            <w:rPr>
                              <w:rStyle w:val="FootergreyChar"/>
                              <w:rFonts w:ascii="Ubuntu Light" w:hAnsi="Ubuntu Light"/>
                              <w:lang w:val="en-US"/>
                            </w:rPr>
                            <w:instrText xml:space="preserve"> PAGE   \* MERGEFORMAT </w:instrText>
                          </w:r>
                          <w:r w:rsidR="0035664E" w:rsidRPr="00A243EB">
                            <w:rPr>
                              <w:rStyle w:val="FootergreyChar"/>
                              <w:rFonts w:ascii="Ubuntu Light" w:hAnsi="Ubuntu Light"/>
                            </w:rPr>
                            <w:fldChar w:fldCharType="separate"/>
                          </w:r>
                          <w:r w:rsidR="0035664E" w:rsidRPr="00882761">
                            <w:rPr>
                              <w:rStyle w:val="FootergreyChar"/>
                              <w:rFonts w:ascii="Ubuntu Light" w:hAnsi="Ubuntu Light"/>
                              <w:lang w:val="en-US"/>
                            </w:rPr>
                            <w:t>1</w:t>
                          </w:r>
                          <w:r w:rsidR="0035664E" w:rsidRPr="00A243EB">
                            <w:rPr>
                              <w:rStyle w:val="FootergreyChar"/>
                              <w:rFonts w:ascii="Ubuntu Light" w:hAnsi="Ubuntu Light"/>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90C2ED" id="_x0000_t202" coordsize="21600,21600" o:spt="202" path="m,l,21600r21600,l21600,xe">
              <v:stroke joinstyle="miter"/>
              <v:path gradientshapeok="t" o:connecttype="rect"/>
            </v:shapetype>
            <v:shape id="Text Box 10" o:spid="_x0000_s1028" type="#_x0000_t202" style="position:absolute;left:0;text-align:left;margin-left:-21.6pt;margin-top:9.3pt;width:553.5pt;height:17.7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" filled="f" stroked="f">
              <v:textbox>
                <w:txbxContent>
                  <w:p w14:paraId="407B7CD9" w14:textId="17E8DA73" w:rsidR="00385D18" w:rsidRPr="00882761" w:rsidRDefault="00AC6730" w:rsidP="00B5237B">
                    <w:pPr>
                      <w:pStyle w:val="Footergrey"/>
                      <w:tabs>
                        <w:tab w:val="left" w:pos="10206"/>
                      </w:tabs>
                      <w:ind w:left="284"/>
                      <w:jc w:val="left"/>
                      <w:rPr>
                        <w:rStyle w:val="FootergreyChar"/>
                        <w:rFonts w:ascii="Ubuntu Light" w:hAnsi="Ubuntu Light"/>
                        <w:lang w:val="en-US"/>
                      </w:rPr>
                    </w:pPr>
                    <w:sdt>
                      <w:sdtPr>
                        <w:rPr>
                          <w:rStyle w:val="FootergreyChar"/>
                          <w:rFonts w:ascii="Ubuntu Light" w:hAnsi="Ubuntu Light"/>
                        </w:rPr>
                        <w:alias w:val="Classification"/>
                        <w:tag w:val="Classification"/>
                        <w:id w:val="-472833303"/>
                        <w:placeholder>
                          <w:docPart w:val="DefaultPlaceholder_-1854013438"/>
                        </w:placeholder>
                        <w:showingPlcHdr/>
                        <w:dropDownList>
                          <w:listItem w:value="Choose an item."/>
                          <w:listItem w:displayText="COMPANY PUBLIC " w:value="COMPANY PUBLIC "/>
                          <w:listItem w:displayText="COMPANY CONFIDENTIAL" w:value="COMPANY CONFIDENTIAL"/>
                          <w:listItem w:displayText="COMPANY RESTRICTED" w:value="COMPANY RESTRICTED"/>
                          <w:listItem w:displayText="COMPANY SENSITIVE" w:value="COMPANY SENSITIVE"/>
                        </w:dropDownList>
                      </w:sdtPr>
                      <w:sdtEndPr>
                        <w:rPr>
                          <w:rStyle w:val="FootergreyChar"/>
                        </w:rPr>
                      </w:sdtEndPr>
                      <w:sdtContent>
                        <w:r w:rsidR="0075749F" w:rsidRPr="00C22107">
                          <w:rPr>
                            <w:rStyle w:val="PlaceholderText"/>
                            <w:rFonts w:ascii="Ubuntu Light" w:hAnsi="Ubuntu Light"/>
                            <w:lang w:val="en-US"/>
                          </w:rPr>
                          <w:t>Choose an item.</w:t>
                        </w:r>
                      </w:sdtContent>
                    </w:sdt>
                    <w:r w:rsidR="0035664E" w:rsidRPr="00C22107">
                      <w:rPr>
                        <w:rStyle w:val="FootergreyChar"/>
                        <w:rFonts w:ascii="Ubuntu Light" w:hAnsi="Ubuntu Light"/>
                        <w:lang w:val="en-US"/>
                      </w:rPr>
                      <w:t xml:space="preserve"> </w:t>
                    </w:r>
                    <w:r w:rsidR="00385D18" w:rsidRPr="00C22107">
                      <w:rPr>
                        <w:rStyle w:val="FootergreyChar"/>
                        <w:rFonts w:ascii="Ubuntu Light" w:hAnsi="Ubuntu Light"/>
                        <w:lang w:val="en-US"/>
                      </w:rPr>
                      <w:t>Copyright © 20</w:t>
                    </w:r>
                    <w:r w:rsidR="00CB4FFE" w:rsidRPr="00C22107">
                      <w:rPr>
                        <w:rStyle w:val="FootergreyChar"/>
                        <w:rFonts w:ascii="Ubuntu Light" w:hAnsi="Ubuntu Light"/>
                        <w:lang w:val="en-US"/>
                      </w:rPr>
                      <w:t>2</w:t>
                    </w:r>
                    <w:r w:rsidR="00E8710C" w:rsidRPr="00C22107">
                      <w:rPr>
                        <w:rStyle w:val="FootergreyChar"/>
                        <w:rFonts w:ascii="Ubuntu Light" w:hAnsi="Ubuntu Light"/>
                        <w:lang w:val="en-US"/>
                      </w:rPr>
                      <w:t>5</w:t>
                    </w:r>
                    <w:r w:rsidR="00385D18" w:rsidRPr="00C22107">
                      <w:rPr>
                        <w:rStyle w:val="FootergreyChar"/>
                        <w:rFonts w:ascii="Ubuntu Light" w:hAnsi="Ubuntu Light"/>
                        <w:lang w:val="en-US"/>
                      </w:rPr>
                      <w:t xml:space="preserve"> Sogeti. </w:t>
                    </w:r>
                    <w:r w:rsidR="00385D18" w:rsidRPr="00882761">
                      <w:rPr>
                        <w:rStyle w:val="FootergreyChar"/>
                        <w:rFonts w:ascii="Ubuntu Light" w:hAnsi="Ubuntu Light"/>
                        <w:lang w:val="en-US"/>
                      </w:rPr>
                      <w:t xml:space="preserve">All rights reserved </w:t>
                    </w:r>
                    <w:r w:rsidR="0035664E" w:rsidRPr="00882761">
                      <w:rPr>
                        <w:rStyle w:val="FootergreyChar"/>
                        <w:rFonts w:ascii="Ubuntu Light" w:hAnsi="Ubuntu Light"/>
                        <w:lang w:val="en-US"/>
                      </w:rPr>
                      <w:tab/>
                    </w:r>
                    <w:r w:rsidR="0035664E" w:rsidRPr="00A243EB">
                      <w:rPr>
                        <w:rStyle w:val="FootergreyChar"/>
                        <w:rFonts w:ascii="Ubuntu Light" w:hAnsi="Ubuntu Light"/>
                      </w:rPr>
                      <w:fldChar w:fldCharType="begin"/>
                    </w:r>
                    <w:r w:rsidR="0035664E" w:rsidRPr="00882761">
                      <w:rPr>
                        <w:rStyle w:val="FootergreyChar"/>
                        <w:rFonts w:ascii="Ubuntu Light" w:hAnsi="Ubuntu Light"/>
                        <w:lang w:val="en-US"/>
                      </w:rPr>
                      <w:instrText xml:space="preserve"> PAGE   \* MERGEFORMAT </w:instrText>
                    </w:r>
                    <w:r w:rsidR="0035664E" w:rsidRPr="00A243EB">
                      <w:rPr>
                        <w:rStyle w:val="FootergreyChar"/>
                        <w:rFonts w:ascii="Ubuntu Light" w:hAnsi="Ubuntu Light"/>
                      </w:rPr>
                      <w:fldChar w:fldCharType="separate"/>
                    </w:r>
                    <w:r w:rsidR="0035664E" w:rsidRPr="00882761">
                      <w:rPr>
                        <w:rStyle w:val="FootergreyChar"/>
                        <w:rFonts w:ascii="Ubuntu Light" w:hAnsi="Ubuntu Light"/>
                        <w:lang w:val="en-US"/>
                      </w:rPr>
                      <w:t>1</w:t>
                    </w:r>
                    <w:r w:rsidR="0035664E" w:rsidRPr="00A243EB">
                      <w:rPr>
                        <w:rStyle w:val="FootergreyChar"/>
                        <w:rFonts w:ascii="Ubuntu Light" w:hAnsi="Ubuntu Light"/>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3146" w14:textId="6909F224" w:rsidR="001C43CA" w:rsidRPr="00A243EB" w:rsidRDefault="001C43CA" w:rsidP="00C766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93CD" w14:textId="77777777" w:rsidR="00FF2514" w:rsidRPr="00A243EB" w:rsidRDefault="00FF2514" w:rsidP="00C76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40778" w14:textId="77777777" w:rsidR="008D59D6" w:rsidRPr="00A243EB" w:rsidRDefault="008D59D6" w:rsidP="00C76675">
      <w:r w:rsidRPr="00A243EB">
        <w:separator/>
      </w:r>
    </w:p>
  </w:footnote>
  <w:footnote w:type="continuationSeparator" w:id="0">
    <w:p w14:paraId="5027D483" w14:textId="77777777" w:rsidR="008D59D6" w:rsidRPr="00A243EB" w:rsidRDefault="008D59D6" w:rsidP="00C76675">
      <w:r w:rsidRPr="00A243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127B" w14:textId="779BD764" w:rsidR="008F5D86" w:rsidRPr="00A243EB" w:rsidRDefault="008F5D86">
    <w:pPr>
      <w:pStyle w:val="Header"/>
      <w:rPr>
        <w:color w:val="808080" w:themeColor="background1" w:themeShade="80"/>
        <w:sz w:val="16"/>
        <w:szCs w:val="16"/>
      </w:rPr>
    </w:pPr>
    <w:r w:rsidRPr="00A243EB">
      <w:rPr>
        <w:rStyle w:val="FootergreyChar"/>
      </w:rPr>
      <w:t>Onderzoeksrapport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F8A1" w14:textId="3F635BC9" w:rsidR="001C43CA" w:rsidRPr="00A243EB" w:rsidRDefault="001C43CA" w:rsidP="00C76675"/>
  <w:p w14:paraId="4B1C2535" w14:textId="167AA7A5" w:rsidR="001C43CA" w:rsidRPr="00A243EB" w:rsidRDefault="001C43CA" w:rsidP="00C766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1244" w14:textId="77777777" w:rsidR="001B0A2A" w:rsidRPr="00A243EB" w:rsidRDefault="00D4250B" w:rsidP="00C76675">
    <w:r w:rsidRPr="00A243EB">
      <w:rPr>
        <w:noProof/>
      </w:rPr>
      <w:drawing>
        <wp:inline distT="0" distB="0" distL="0" distR="0" wp14:anchorId="0F2747F5" wp14:editId="71003F5E">
          <wp:extent cx="1508760" cy="781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781685"/>
                  </a:xfrm>
                  <a:prstGeom prst="rect">
                    <a:avLst/>
                  </a:prstGeom>
                  <a:noFill/>
                  <a:ln>
                    <a:noFill/>
                  </a:ln>
                </pic:spPr>
              </pic:pic>
            </a:graphicData>
          </a:graphic>
        </wp:inline>
      </w:drawing>
    </w:r>
  </w:p>
  <w:p w14:paraId="11907932" w14:textId="77777777" w:rsidR="001B0A2A" w:rsidRPr="00A243EB" w:rsidRDefault="00D4250B" w:rsidP="00C76675">
    <w:r w:rsidRPr="00A243EB">
      <w:rPr>
        <w:noProof/>
      </w:rPr>
      <w:drawing>
        <wp:anchor distT="0" distB="0" distL="114300" distR="114300" simplePos="0" relativeHeight="251658240" behindDoc="0" locked="0" layoutInCell="1" allowOverlap="1" wp14:anchorId="318BF049" wp14:editId="0BA283D8">
          <wp:simplePos x="0" y="0"/>
          <wp:positionH relativeFrom="page">
            <wp:posOffset>-18253</wp:posOffset>
          </wp:positionH>
          <wp:positionV relativeFrom="paragraph">
            <wp:posOffset>2984500</wp:posOffset>
          </wp:positionV>
          <wp:extent cx="6481445" cy="6374434"/>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81445" cy="6374434"/>
                  </a:xfrm>
                  <a:prstGeom prst="rect">
                    <a:avLst/>
                  </a:prstGeom>
                  <a:noFill/>
                  <a:ln>
                    <a:noFill/>
                  </a:ln>
                </pic:spPr>
              </pic:pic>
            </a:graphicData>
          </a:graphic>
        </wp:anchor>
      </w:drawing>
    </w:r>
    <w:r w:rsidR="008679F8" w:rsidRPr="00A243E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574"/>
    <w:multiLevelType w:val="hybridMultilevel"/>
    <w:tmpl w:val="71008C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77301F4"/>
    <w:multiLevelType w:val="multilevel"/>
    <w:tmpl w:val="24123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41341"/>
    <w:multiLevelType w:val="hybridMultilevel"/>
    <w:tmpl w:val="31225322"/>
    <w:lvl w:ilvl="0" w:tplc="CDD02DA2">
      <w:start w:val="1"/>
      <w:numFmt w:val="decimal"/>
      <w:pStyle w:val="Numbering1"/>
      <w:lvlText w:val="%1."/>
      <w:lvlJc w:val="left"/>
      <w:pPr>
        <w:ind w:left="36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977B7"/>
    <w:multiLevelType w:val="hybridMultilevel"/>
    <w:tmpl w:val="14BCC7F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1332EB"/>
    <w:multiLevelType w:val="hybridMultilevel"/>
    <w:tmpl w:val="589CC6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21B5291"/>
    <w:multiLevelType w:val="hybridMultilevel"/>
    <w:tmpl w:val="A58A31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5B864D3"/>
    <w:multiLevelType w:val="hybridMultilevel"/>
    <w:tmpl w:val="7256D3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1BAD7300"/>
    <w:multiLevelType w:val="multilevel"/>
    <w:tmpl w:val="4BB0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11862"/>
    <w:multiLevelType w:val="hybridMultilevel"/>
    <w:tmpl w:val="2C701C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EF3778A"/>
    <w:multiLevelType w:val="hybridMultilevel"/>
    <w:tmpl w:val="8DC67C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0BF79E9"/>
    <w:multiLevelType w:val="hybridMultilevel"/>
    <w:tmpl w:val="6EF055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6A039F"/>
    <w:multiLevelType w:val="hybridMultilevel"/>
    <w:tmpl w:val="4210CA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F47771F"/>
    <w:multiLevelType w:val="hybridMultilevel"/>
    <w:tmpl w:val="523651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33D7825"/>
    <w:multiLevelType w:val="hybridMultilevel"/>
    <w:tmpl w:val="C5CA72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348E5B87"/>
    <w:multiLevelType w:val="multilevel"/>
    <w:tmpl w:val="967A6E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630292"/>
    <w:multiLevelType w:val="hybridMultilevel"/>
    <w:tmpl w:val="766690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0FC53D9"/>
    <w:multiLevelType w:val="hybridMultilevel"/>
    <w:tmpl w:val="FD8460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4B5F5248"/>
    <w:multiLevelType w:val="multilevel"/>
    <w:tmpl w:val="946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31ED0"/>
    <w:multiLevelType w:val="hybridMultilevel"/>
    <w:tmpl w:val="A7DE78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3" w15:restartNumberingAfterBreak="0">
    <w:nsid w:val="556E203F"/>
    <w:multiLevelType w:val="hybridMultilevel"/>
    <w:tmpl w:val="B2CCC3F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758221C"/>
    <w:multiLevelType w:val="hybridMultilevel"/>
    <w:tmpl w:val="9C5AB5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7715A35"/>
    <w:multiLevelType w:val="hybridMultilevel"/>
    <w:tmpl w:val="E65034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BD40ECD"/>
    <w:multiLevelType w:val="hybridMultilevel"/>
    <w:tmpl w:val="EB3609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C49203D"/>
    <w:multiLevelType w:val="hybridMultilevel"/>
    <w:tmpl w:val="EBF01C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C8C3834"/>
    <w:multiLevelType w:val="hybridMultilevel"/>
    <w:tmpl w:val="E79025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DC6482B"/>
    <w:multiLevelType w:val="hybridMultilevel"/>
    <w:tmpl w:val="9FC61B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5F8B179C"/>
    <w:multiLevelType w:val="hybridMultilevel"/>
    <w:tmpl w:val="DCCAB85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44E58F2"/>
    <w:multiLevelType w:val="hybridMultilevel"/>
    <w:tmpl w:val="FD22CD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615749A"/>
    <w:multiLevelType w:val="hybridMultilevel"/>
    <w:tmpl w:val="102232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6C4D12F0"/>
    <w:multiLevelType w:val="hybridMultilevel"/>
    <w:tmpl w:val="784EA7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87151D8"/>
    <w:multiLevelType w:val="multilevel"/>
    <w:tmpl w:val="78A49108"/>
    <w:lvl w:ilvl="0">
      <w:start w:val="1"/>
      <w:numFmt w:val="decimal"/>
      <w:pStyle w:val="Heading10"/>
      <w:lvlText w:val="%1."/>
      <w:lvlJc w:val="left"/>
      <w:pPr>
        <w:ind w:left="2628" w:hanging="360"/>
      </w:pPr>
      <w:rPr>
        <w:rFonts w:hint="default"/>
        <w:spacing w:val="0"/>
      </w:rPr>
    </w:lvl>
    <w:lvl w:ilvl="1">
      <w:start w:val="1"/>
      <w:numFmt w:val="decimal"/>
      <w:pStyle w:val="Heading20"/>
      <w:lvlText w:val="%1.%2."/>
      <w:lvlJc w:val="left"/>
      <w:pPr>
        <w:ind w:left="6244"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0"/>
      <w:lvlText w:val="%1.%2.%3."/>
      <w:lvlJc w:val="left"/>
      <w:pPr>
        <w:ind w:left="1224" w:hanging="50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788E2A25"/>
    <w:multiLevelType w:val="hybridMultilevel"/>
    <w:tmpl w:val="05BC76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7B4F61ED"/>
    <w:multiLevelType w:val="hybridMultilevel"/>
    <w:tmpl w:val="F8824A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7D310649"/>
    <w:multiLevelType w:val="hybridMultilevel"/>
    <w:tmpl w:val="895E5E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7E7B188B"/>
    <w:multiLevelType w:val="hybridMultilevel"/>
    <w:tmpl w:val="2C5C2DB6"/>
    <w:lvl w:ilvl="0" w:tplc="2000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74231967">
    <w:abstractNumId w:val="28"/>
  </w:num>
  <w:num w:numId="2" w16cid:durableId="1339892716">
    <w:abstractNumId w:val="4"/>
  </w:num>
  <w:num w:numId="3" w16cid:durableId="1442723619">
    <w:abstractNumId w:val="12"/>
  </w:num>
  <w:num w:numId="4" w16cid:durableId="283343767">
    <w:abstractNumId w:val="22"/>
  </w:num>
  <w:num w:numId="5" w16cid:durableId="1806390846">
    <w:abstractNumId w:val="2"/>
  </w:num>
  <w:num w:numId="6" w16cid:durableId="1175070803">
    <w:abstractNumId w:val="17"/>
  </w:num>
  <w:num w:numId="7" w16cid:durableId="753670300">
    <w:abstractNumId w:val="35"/>
  </w:num>
  <w:num w:numId="8" w16cid:durableId="1893685851">
    <w:abstractNumId w:val="16"/>
  </w:num>
  <w:num w:numId="9" w16cid:durableId="608199878">
    <w:abstractNumId w:val="27"/>
  </w:num>
  <w:num w:numId="10" w16cid:durableId="2010012464">
    <w:abstractNumId w:val="0"/>
  </w:num>
  <w:num w:numId="11" w16cid:durableId="1507525023">
    <w:abstractNumId w:val="32"/>
  </w:num>
  <w:num w:numId="12" w16cid:durableId="1172186945">
    <w:abstractNumId w:val="39"/>
  </w:num>
  <w:num w:numId="13" w16cid:durableId="1196693778">
    <w:abstractNumId w:val="3"/>
  </w:num>
  <w:num w:numId="14" w16cid:durableId="819813757">
    <w:abstractNumId w:val="31"/>
  </w:num>
  <w:num w:numId="15" w16cid:durableId="404183179">
    <w:abstractNumId w:val="5"/>
  </w:num>
  <w:num w:numId="16" w16cid:durableId="1000618939">
    <w:abstractNumId w:val="19"/>
  </w:num>
  <w:num w:numId="17" w16cid:durableId="343434520">
    <w:abstractNumId w:val="13"/>
  </w:num>
  <w:num w:numId="18" w16cid:durableId="251672088">
    <w:abstractNumId w:val="38"/>
  </w:num>
  <w:num w:numId="19" w16cid:durableId="1067336374">
    <w:abstractNumId w:val="36"/>
  </w:num>
  <w:num w:numId="20" w16cid:durableId="31923987">
    <w:abstractNumId w:val="8"/>
  </w:num>
  <w:num w:numId="21" w16cid:durableId="1184781561">
    <w:abstractNumId w:val="6"/>
  </w:num>
  <w:num w:numId="22" w16cid:durableId="382368907">
    <w:abstractNumId w:val="18"/>
  </w:num>
  <w:num w:numId="23" w16cid:durableId="970743713">
    <w:abstractNumId w:val="34"/>
  </w:num>
  <w:num w:numId="24" w16cid:durableId="703139441">
    <w:abstractNumId w:val="14"/>
  </w:num>
  <w:num w:numId="25" w16cid:durableId="1935085127">
    <w:abstractNumId w:val="30"/>
  </w:num>
  <w:num w:numId="26" w16cid:durableId="1024014063">
    <w:abstractNumId w:val="20"/>
  </w:num>
  <w:num w:numId="27" w16cid:durableId="2070154889">
    <w:abstractNumId w:val="26"/>
  </w:num>
  <w:num w:numId="28" w16cid:durableId="403334298">
    <w:abstractNumId w:val="15"/>
  </w:num>
  <w:num w:numId="29" w16cid:durableId="234318225">
    <w:abstractNumId w:val="11"/>
  </w:num>
  <w:num w:numId="30" w16cid:durableId="1453986310">
    <w:abstractNumId w:val="10"/>
  </w:num>
  <w:num w:numId="31" w16cid:durableId="1456677261">
    <w:abstractNumId w:val="1"/>
  </w:num>
  <w:num w:numId="32" w16cid:durableId="620039629">
    <w:abstractNumId w:val="7"/>
  </w:num>
  <w:num w:numId="33" w16cid:durableId="1748725469">
    <w:abstractNumId w:val="24"/>
  </w:num>
  <w:num w:numId="34" w16cid:durableId="1050613052">
    <w:abstractNumId w:val="29"/>
  </w:num>
  <w:num w:numId="35" w16cid:durableId="605161796">
    <w:abstractNumId w:val="9"/>
  </w:num>
  <w:num w:numId="36" w16cid:durableId="378556820">
    <w:abstractNumId w:val="33"/>
  </w:num>
  <w:num w:numId="37" w16cid:durableId="498354899">
    <w:abstractNumId w:val="21"/>
  </w:num>
  <w:num w:numId="38" w16cid:durableId="101658135">
    <w:abstractNumId w:val="23"/>
  </w:num>
  <w:num w:numId="39" w16cid:durableId="1179739065">
    <w:abstractNumId w:val="37"/>
  </w:num>
  <w:num w:numId="40" w16cid:durableId="1625115501">
    <w:abstractNumId w:val="2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o:colormru v:ext="edit" colors="#f5f5f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45"/>
    <w:rsid w:val="000020DF"/>
    <w:rsid w:val="00004975"/>
    <w:rsid w:val="00007225"/>
    <w:rsid w:val="000105AF"/>
    <w:rsid w:val="00012219"/>
    <w:rsid w:val="00014F2D"/>
    <w:rsid w:val="0001719D"/>
    <w:rsid w:val="00017244"/>
    <w:rsid w:val="00020161"/>
    <w:rsid w:val="00021D08"/>
    <w:rsid w:val="000224E2"/>
    <w:rsid w:val="00025106"/>
    <w:rsid w:val="00031343"/>
    <w:rsid w:val="0003238C"/>
    <w:rsid w:val="0003378A"/>
    <w:rsid w:val="00033ABC"/>
    <w:rsid w:val="00040F6E"/>
    <w:rsid w:val="00045859"/>
    <w:rsid w:val="00045C38"/>
    <w:rsid w:val="000503FC"/>
    <w:rsid w:val="00050738"/>
    <w:rsid w:val="0005253D"/>
    <w:rsid w:val="00055870"/>
    <w:rsid w:val="00060C94"/>
    <w:rsid w:val="00060F72"/>
    <w:rsid w:val="00063DC1"/>
    <w:rsid w:val="0006550B"/>
    <w:rsid w:val="00067996"/>
    <w:rsid w:val="00072003"/>
    <w:rsid w:val="00073B48"/>
    <w:rsid w:val="00073F32"/>
    <w:rsid w:val="00074237"/>
    <w:rsid w:val="00080432"/>
    <w:rsid w:val="00082970"/>
    <w:rsid w:val="00083E45"/>
    <w:rsid w:val="000842CC"/>
    <w:rsid w:val="00084C23"/>
    <w:rsid w:val="0008548D"/>
    <w:rsid w:val="00085BD6"/>
    <w:rsid w:val="00097B51"/>
    <w:rsid w:val="000A03F7"/>
    <w:rsid w:val="000A7827"/>
    <w:rsid w:val="000B4FCB"/>
    <w:rsid w:val="000B6336"/>
    <w:rsid w:val="000C09AE"/>
    <w:rsid w:val="000C1BB9"/>
    <w:rsid w:val="000C299C"/>
    <w:rsid w:val="000C3F35"/>
    <w:rsid w:val="000C64AD"/>
    <w:rsid w:val="000C64F9"/>
    <w:rsid w:val="000C6DA8"/>
    <w:rsid w:val="000C74B3"/>
    <w:rsid w:val="000D1003"/>
    <w:rsid w:val="000D59A2"/>
    <w:rsid w:val="000D7DCE"/>
    <w:rsid w:val="000E003F"/>
    <w:rsid w:val="000E097A"/>
    <w:rsid w:val="000E2945"/>
    <w:rsid w:val="000E29E1"/>
    <w:rsid w:val="000E4C3F"/>
    <w:rsid w:val="000F0EF1"/>
    <w:rsid w:val="000F369A"/>
    <w:rsid w:val="000F3823"/>
    <w:rsid w:val="000F6AD4"/>
    <w:rsid w:val="000F7544"/>
    <w:rsid w:val="000F785B"/>
    <w:rsid w:val="0011295B"/>
    <w:rsid w:val="001141EB"/>
    <w:rsid w:val="0011683D"/>
    <w:rsid w:val="001231C1"/>
    <w:rsid w:val="001233CE"/>
    <w:rsid w:val="00130083"/>
    <w:rsid w:val="00132979"/>
    <w:rsid w:val="00133298"/>
    <w:rsid w:val="00133404"/>
    <w:rsid w:val="00134D4A"/>
    <w:rsid w:val="00135842"/>
    <w:rsid w:val="0013698F"/>
    <w:rsid w:val="0013776F"/>
    <w:rsid w:val="0013778A"/>
    <w:rsid w:val="001429DE"/>
    <w:rsid w:val="001429F0"/>
    <w:rsid w:val="0014319A"/>
    <w:rsid w:val="00145482"/>
    <w:rsid w:val="00150A36"/>
    <w:rsid w:val="00150AA3"/>
    <w:rsid w:val="0015367C"/>
    <w:rsid w:val="00153935"/>
    <w:rsid w:val="0015516F"/>
    <w:rsid w:val="001554E0"/>
    <w:rsid w:val="001621D0"/>
    <w:rsid w:val="001625E7"/>
    <w:rsid w:val="00166CF5"/>
    <w:rsid w:val="0017057C"/>
    <w:rsid w:val="00174ED3"/>
    <w:rsid w:val="001829D2"/>
    <w:rsid w:val="001900F5"/>
    <w:rsid w:val="00191447"/>
    <w:rsid w:val="0019178B"/>
    <w:rsid w:val="001924C2"/>
    <w:rsid w:val="00193631"/>
    <w:rsid w:val="00193CD9"/>
    <w:rsid w:val="00193E86"/>
    <w:rsid w:val="001A110F"/>
    <w:rsid w:val="001A3FA7"/>
    <w:rsid w:val="001A5370"/>
    <w:rsid w:val="001B0572"/>
    <w:rsid w:val="001B0A2A"/>
    <w:rsid w:val="001B58EF"/>
    <w:rsid w:val="001B5C01"/>
    <w:rsid w:val="001B5DD6"/>
    <w:rsid w:val="001C2C09"/>
    <w:rsid w:val="001C43CA"/>
    <w:rsid w:val="001C4E20"/>
    <w:rsid w:val="001C5AD8"/>
    <w:rsid w:val="001C7D01"/>
    <w:rsid w:val="001D00E7"/>
    <w:rsid w:val="001D14DC"/>
    <w:rsid w:val="001D3345"/>
    <w:rsid w:val="001D6F57"/>
    <w:rsid w:val="001E1798"/>
    <w:rsid w:val="001E2DDA"/>
    <w:rsid w:val="001E6D32"/>
    <w:rsid w:val="001E73A4"/>
    <w:rsid w:val="001E7E7C"/>
    <w:rsid w:val="001F28BD"/>
    <w:rsid w:val="001F3FAB"/>
    <w:rsid w:val="001F4150"/>
    <w:rsid w:val="001F73D7"/>
    <w:rsid w:val="001F780C"/>
    <w:rsid w:val="002015FF"/>
    <w:rsid w:val="00201CDD"/>
    <w:rsid w:val="00202E27"/>
    <w:rsid w:val="00207856"/>
    <w:rsid w:val="00213447"/>
    <w:rsid w:val="00220160"/>
    <w:rsid w:val="00220D13"/>
    <w:rsid w:val="00225246"/>
    <w:rsid w:val="0023124E"/>
    <w:rsid w:val="00231B95"/>
    <w:rsid w:val="00235788"/>
    <w:rsid w:val="00235E3D"/>
    <w:rsid w:val="002406C1"/>
    <w:rsid w:val="00241414"/>
    <w:rsid w:val="002426D4"/>
    <w:rsid w:val="00244551"/>
    <w:rsid w:val="00245443"/>
    <w:rsid w:val="00246987"/>
    <w:rsid w:val="0024779D"/>
    <w:rsid w:val="00250EEF"/>
    <w:rsid w:val="00251342"/>
    <w:rsid w:val="002530CA"/>
    <w:rsid w:val="0025523F"/>
    <w:rsid w:val="00255537"/>
    <w:rsid w:val="00260543"/>
    <w:rsid w:val="002634C4"/>
    <w:rsid w:val="00265C7B"/>
    <w:rsid w:val="00265C9E"/>
    <w:rsid w:val="00266549"/>
    <w:rsid w:val="00270D45"/>
    <w:rsid w:val="0027139C"/>
    <w:rsid w:val="00276871"/>
    <w:rsid w:val="00280F9D"/>
    <w:rsid w:val="00281E08"/>
    <w:rsid w:val="002851CB"/>
    <w:rsid w:val="00285DED"/>
    <w:rsid w:val="00292562"/>
    <w:rsid w:val="00293592"/>
    <w:rsid w:val="002940D6"/>
    <w:rsid w:val="00296319"/>
    <w:rsid w:val="00296F29"/>
    <w:rsid w:val="002A0155"/>
    <w:rsid w:val="002A062B"/>
    <w:rsid w:val="002A482B"/>
    <w:rsid w:val="002C0B93"/>
    <w:rsid w:val="002C0C00"/>
    <w:rsid w:val="002C1129"/>
    <w:rsid w:val="002C3364"/>
    <w:rsid w:val="002C6CE9"/>
    <w:rsid w:val="002C78A9"/>
    <w:rsid w:val="002D17D4"/>
    <w:rsid w:val="002D4A5E"/>
    <w:rsid w:val="002D52A8"/>
    <w:rsid w:val="002E0165"/>
    <w:rsid w:val="002E1FD3"/>
    <w:rsid w:val="002E24D0"/>
    <w:rsid w:val="002E485F"/>
    <w:rsid w:val="002E4A4A"/>
    <w:rsid w:val="002E6DD3"/>
    <w:rsid w:val="002F080E"/>
    <w:rsid w:val="002F5239"/>
    <w:rsid w:val="002F58FD"/>
    <w:rsid w:val="002F617D"/>
    <w:rsid w:val="0030100A"/>
    <w:rsid w:val="003014F1"/>
    <w:rsid w:val="00302489"/>
    <w:rsid w:val="0030408A"/>
    <w:rsid w:val="0030481C"/>
    <w:rsid w:val="0031149B"/>
    <w:rsid w:val="0031243D"/>
    <w:rsid w:val="00321F2C"/>
    <w:rsid w:val="003353B9"/>
    <w:rsid w:val="00341798"/>
    <w:rsid w:val="00344171"/>
    <w:rsid w:val="00346337"/>
    <w:rsid w:val="00347D93"/>
    <w:rsid w:val="00355559"/>
    <w:rsid w:val="0035664E"/>
    <w:rsid w:val="003572AF"/>
    <w:rsid w:val="00372188"/>
    <w:rsid w:val="003750B2"/>
    <w:rsid w:val="00375C02"/>
    <w:rsid w:val="0037734F"/>
    <w:rsid w:val="00380557"/>
    <w:rsid w:val="00385D18"/>
    <w:rsid w:val="00386368"/>
    <w:rsid w:val="00386DD3"/>
    <w:rsid w:val="0039221A"/>
    <w:rsid w:val="003926E0"/>
    <w:rsid w:val="0039338F"/>
    <w:rsid w:val="0039775C"/>
    <w:rsid w:val="003978E1"/>
    <w:rsid w:val="003A3CDD"/>
    <w:rsid w:val="003A6D45"/>
    <w:rsid w:val="003A729C"/>
    <w:rsid w:val="003B04CC"/>
    <w:rsid w:val="003B3546"/>
    <w:rsid w:val="003B5A1F"/>
    <w:rsid w:val="003C011A"/>
    <w:rsid w:val="003C4339"/>
    <w:rsid w:val="003C6E17"/>
    <w:rsid w:val="003D048C"/>
    <w:rsid w:val="003D32E5"/>
    <w:rsid w:val="003D4863"/>
    <w:rsid w:val="003D6382"/>
    <w:rsid w:val="003D7764"/>
    <w:rsid w:val="003E1061"/>
    <w:rsid w:val="003E212C"/>
    <w:rsid w:val="003E269A"/>
    <w:rsid w:val="003E2CF5"/>
    <w:rsid w:val="003E3057"/>
    <w:rsid w:val="003E30C5"/>
    <w:rsid w:val="003E4404"/>
    <w:rsid w:val="003E491D"/>
    <w:rsid w:val="003E5991"/>
    <w:rsid w:val="003E649D"/>
    <w:rsid w:val="003F2560"/>
    <w:rsid w:val="003F2D2F"/>
    <w:rsid w:val="003F60CE"/>
    <w:rsid w:val="003F728C"/>
    <w:rsid w:val="004021F0"/>
    <w:rsid w:val="004046C9"/>
    <w:rsid w:val="004102C9"/>
    <w:rsid w:val="00410C99"/>
    <w:rsid w:val="00415FD7"/>
    <w:rsid w:val="00416349"/>
    <w:rsid w:val="00417D98"/>
    <w:rsid w:val="00422791"/>
    <w:rsid w:val="00427C6A"/>
    <w:rsid w:val="0043163A"/>
    <w:rsid w:val="004424DA"/>
    <w:rsid w:val="0044393B"/>
    <w:rsid w:val="004447B1"/>
    <w:rsid w:val="00445810"/>
    <w:rsid w:val="00454107"/>
    <w:rsid w:val="0045534A"/>
    <w:rsid w:val="0045636B"/>
    <w:rsid w:val="00457688"/>
    <w:rsid w:val="00461A16"/>
    <w:rsid w:val="00461BE2"/>
    <w:rsid w:val="00471555"/>
    <w:rsid w:val="00473366"/>
    <w:rsid w:val="00480441"/>
    <w:rsid w:val="00480AFB"/>
    <w:rsid w:val="00480E13"/>
    <w:rsid w:val="00481879"/>
    <w:rsid w:val="00481A66"/>
    <w:rsid w:val="00482518"/>
    <w:rsid w:val="004825C2"/>
    <w:rsid w:val="00483809"/>
    <w:rsid w:val="00487D17"/>
    <w:rsid w:val="004924DC"/>
    <w:rsid w:val="0049527F"/>
    <w:rsid w:val="004A0802"/>
    <w:rsid w:val="004A56A9"/>
    <w:rsid w:val="004B06A6"/>
    <w:rsid w:val="004B1D49"/>
    <w:rsid w:val="004B1DA3"/>
    <w:rsid w:val="004B46B9"/>
    <w:rsid w:val="004C1D1E"/>
    <w:rsid w:val="004C219A"/>
    <w:rsid w:val="004C5467"/>
    <w:rsid w:val="004C5914"/>
    <w:rsid w:val="004C6C76"/>
    <w:rsid w:val="004C7AF4"/>
    <w:rsid w:val="004D053B"/>
    <w:rsid w:val="004D1FFE"/>
    <w:rsid w:val="004D31FE"/>
    <w:rsid w:val="004E51CE"/>
    <w:rsid w:val="004E792E"/>
    <w:rsid w:val="004F0A62"/>
    <w:rsid w:val="004F1298"/>
    <w:rsid w:val="004F2CA0"/>
    <w:rsid w:val="004F3A84"/>
    <w:rsid w:val="004F50B1"/>
    <w:rsid w:val="004F5EC0"/>
    <w:rsid w:val="004F6423"/>
    <w:rsid w:val="00501BD8"/>
    <w:rsid w:val="0050260D"/>
    <w:rsid w:val="00503F9A"/>
    <w:rsid w:val="00510359"/>
    <w:rsid w:val="00510ED1"/>
    <w:rsid w:val="00512025"/>
    <w:rsid w:val="00512ABF"/>
    <w:rsid w:val="00513133"/>
    <w:rsid w:val="005152FD"/>
    <w:rsid w:val="005153F5"/>
    <w:rsid w:val="00525629"/>
    <w:rsid w:val="00527B7C"/>
    <w:rsid w:val="00533D3F"/>
    <w:rsid w:val="0053512B"/>
    <w:rsid w:val="00535196"/>
    <w:rsid w:val="0053533F"/>
    <w:rsid w:val="0053545C"/>
    <w:rsid w:val="00536CC4"/>
    <w:rsid w:val="00537154"/>
    <w:rsid w:val="005405E8"/>
    <w:rsid w:val="0054208C"/>
    <w:rsid w:val="00542D9E"/>
    <w:rsid w:val="005446B7"/>
    <w:rsid w:val="00546104"/>
    <w:rsid w:val="00551B81"/>
    <w:rsid w:val="005521BA"/>
    <w:rsid w:val="00555C2B"/>
    <w:rsid w:val="0056506A"/>
    <w:rsid w:val="00566744"/>
    <w:rsid w:val="00571216"/>
    <w:rsid w:val="0057149D"/>
    <w:rsid w:val="00573CAA"/>
    <w:rsid w:val="005761BD"/>
    <w:rsid w:val="005764F9"/>
    <w:rsid w:val="0057678B"/>
    <w:rsid w:val="00576BB6"/>
    <w:rsid w:val="0057712D"/>
    <w:rsid w:val="00580936"/>
    <w:rsid w:val="00585372"/>
    <w:rsid w:val="00586175"/>
    <w:rsid w:val="005863C0"/>
    <w:rsid w:val="00587A39"/>
    <w:rsid w:val="00591D5D"/>
    <w:rsid w:val="00592EE8"/>
    <w:rsid w:val="0059524B"/>
    <w:rsid w:val="00597690"/>
    <w:rsid w:val="005A0DB4"/>
    <w:rsid w:val="005A42F7"/>
    <w:rsid w:val="005A4C02"/>
    <w:rsid w:val="005A648A"/>
    <w:rsid w:val="005B1309"/>
    <w:rsid w:val="005B5F26"/>
    <w:rsid w:val="005C04D7"/>
    <w:rsid w:val="005C07A3"/>
    <w:rsid w:val="005C2409"/>
    <w:rsid w:val="005C3455"/>
    <w:rsid w:val="005C3BC1"/>
    <w:rsid w:val="005C50DB"/>
    <w:rsid w:val="005C618E"/>
    <w:rsid w:val="005D15A2"/>
    <w:rsid w:val="005D287B"/>
    <w:rsid w:val="005D4EC7"/>
    <w:rsid w:val="005D6B0E"/>
    <w:rsid w:val="005D6C99"/>
    <w:rsid w:val="005D782C"/>
    <w:rsid w:val="005E0D98"/>
    <w:rsid w:val="005E1865"/>
    <w:rsid w:val="005E57BA"/>
    <w:rsid w:val="005E72EF"/>
    <w:rsid w:val="005E77FD"/>
    <w:rsid w:val="005F21A6"/>
    <w:rsid w:val="00603802"/>
    <w:rsid w:val="006074DE"/>
    <w:rsid w:val="00610C68"/>
    <w:rsid w:val="00610D1D"/>
    <w:rsid w:val="006113D9"/>
    <w:rsid w:val="006201EB"/>
    <w:rsid w:val="00620F28"/>
    <w:rsid w:val="0062363D"/>
    <w:rsid w:val="00625CE4"/>
    <w:rsid w:val="0063012E"/>
    <w:rsid w:val="00633AF7"/>
    <w:rsid w:val="00633C7E"/>
    <w:rsid w:val="006343AE"/>
    <w:rsid w:val="00634687"/>
    <w:rsid w:val="006352F9"/>
    <w:rsid w:val="00635DF1"/>
    <w:rsid w:val="00637AAF"/>
    <w:rsid w:val="00644585"/>
    <w:rsid w:val="00644EE5"/>
    <w:rsid w:val="0064629C"/>
    <w:rsid w:val="00646D7C"/>
    <w:rsid w:val="00647F24"/>
    <w:rsid w:val="00651ED8"/>
    <w:rsid w:val="0065304D"/>
    <w:rsid w:val="006546ED"/>
    <w:rsid w:val="00655FDE"/>
    <w:rsid w:val="00657157"/>
    <w:rsid w:val="00657927"/>
    <w:rsid w:val="00666C70"/>
    <w:rsid w:val="00670AFD"/>
    <w:rsid w:val="0067548C"/>
    <w:rsid w:val="00675A6C"/>
    <w:rsid w:val="00677001"/>
    <w:rsid w:val="006817B7"/>
    <w:rsid w:val="0068197E"/>
    <w:rsid w:val="00684709"/>
    <w:rsid w:val="00684C00"/>
    <w:rsid w:val="006851A6"/>
    <w:rsid w:val="00686E2F"/>
    <w:rsid w:val="006941B9"/>
    <w:rsid w:val="00694B65"/>
    <w:rsid w:val="00695492"/>
    <w:rsid w:val="00696D90"/>
    <w:rsid w:val="00697A07"/>
    <w:rsid w:val="006A0D22"/>
    <w:rsid w:val="006A6F13"/>
    <w:rsid w:val="006A70B2"/>
    <w:rsid w:val="006B0EE8"/>
    <w:rsid w:val="006B5266"/>
    <w:rsid w:val="006B5441"/>
    <w:rsid w:val="006C3C66"/>
    <w:rsid w:val="006C3D43"/>
    <w:rsid w:val="006C573A"/>
    <w:rsid w:val="006C78E9"/>
    <w:rsid w:val="006C7DCA"/>
    <w:rsid w:val="006D0354"/>
    <w:rsid w:val="006D1E35"/>
    <w:rsid w:val="006D3B6A"/>
    <w:rsid w:val="006D59DB"/>
    <w:rsid w:val="006E3C6F"/>
    <w:rsid w:val="006E6CD1"/>
    <w:rsid w:val="006F09DC"/>
    <w:rsid w:val="006F4C26"/>
    <w:rsid w:val="006F5E2F"/>
    <w:rsid w:val="007009F5"/>
    <w:rsid w:val="007056F4"/>
    <w:rsid w:val="0070585D"/>
    <w:rsid w:val="00707981"/>
    <w:rsid w:val="007116B5"/>
    <w:rsid w:val="007125E9"/>
    <w:rsid w:val="0071279D"/>
    <w:rsid w:val="007131A8"/>
    <w:rsid w:val="00713D0E"/>
    <w:rsid w:val="00713E56"/>
    <w:rsid w:val="00714A1F"/>
    <w:rsid w:val="007150A5"/>
    <w:rsid w:val="00715E2B"/>
    <w:rsid w:val="00716D5C"/>
    <w:rsid w:val="00717351"/>
    <w:rsid w:val="007262BF"/>
    <w:rsid w:val="00726D04"/>
    <w:rsid w:val="00726E3A"/>
    <w:rsid w:val="00727DE7"/>
    <w:rsid w:val="0073111D"/>
    <w:rsid w:val="0073134D"/>
    <w:rsid w:val="00731906"/>
    <w:rsid w:val="00733BEA"/>
    <w:rsid w:val="0073486D"/>
    <w:rsid w:val="0073499F"/>
    <w:rsid w:val="00736069"/>
    <w:rsid w:val="00736D06"/>
    <w:rsid w:val="007412C9"/>
    <w:rsid w:val="00745424"/>
    <w:rsid w:val="007455A6"/>
    <w:rsid w:val="00751E30"/>
    <w:rsid w:val="00756155"/>
    <w:rsid w:val="0075749F"/>
    <w:rsid w:val="007601C6"/>
    <w:rsid w:val="007638AD"/>
    <w:rsid w:val="00763ADB"/>
    <w:rsid w:val="007648AB"/>
    <w:rsid w:val="007752C7"/>
    <w:rsid w:val="007777C3"/>
    <w:rsid w:val="00782282"/>
    <w:rsid w:val="00791321"/>
    <w:rsid w:val="007917F8"/>
    <w:rsid w:val="0079247E"/>
    <w:rsid w:val="007927EC"/>
    <w:rsid w:val="00794ED3"/>
    <w:rsid w:val="00795AE4"/>
    <w:rsid w:val="007A0FBB"/>
    <w:rsid w:val="007A2CD6"/>
    <w:rsid w:val="007A52B4"/>
    <w:rsid w:val="007A5E24"/>
    <w:rsid w:val="007A77DB"/>
    <w:rsid w:val="007B189A"/>
    <w:rsid w:val="007B205C"/>
    <w:rsid w:val="007B4F2A"/>
    <w:rsid w:val="007B65E5"/>
    <w:rsid w:val="007B7D1B"/>
    <w:rsid w:val="007C0D30"/>
    <w:rsid w:val="007C3821"/>
    <w:rsid w:val="007C449E"/>
    <w:rsid w:val="007C5755"/>
    <w:rsid w:val="007C6E62"/>
    <w:rsid w:val="007D117B"/>
    <w:rsid w:val="007D2B3C"/>
    <w:rsid w:val="007D2C8D"/>
    <w:rsid w:val="007D4C1F"/>
    <w:rsid w:val="007E23FF"/>
    <w:rsid w:val="007E26B1"/>
    <w:rsid w:val="007E604B"/>
    <w:rsid w:val="007F363B"/>
    <w:rsid w:val="007F4436"/>
    <w:rsid w:val="007F47CF"/>
    <w:rsid w:val="00804D82"/>
    <w:rsid w:val="0081016D"/>
    <w:rsid w:val="00810D08"/>
    <w:rsid w:val="00815641"/>
    <w:rsid w:val="00815A91"/>
    <w:rsid w:val="00816C7E"/>
    <w:rsid w:val="00820AD1"/>
    <w:rsid w:val="0082182D"/>
    <w:rsid w:val="00822DDD"/>
    <w:rsid w:val="00825F14"/>
    <w:rsid w:val="00826A44"/>
    <w:rsid w:val="00830FF9"/>
    <w:rsid w:val="0083132A"/>
    <w:rsid w:val="0083411B"/>
    <w:rsid w:val="00841520"/>
    <w:rsid w:val="00843C0E"/>
    <w:rsid w:val="008444F1"/>
    <w:rsid w:val="0085092C"/>
    <w:rsid w:val="00851642"/>
    <w:rsid w:val="00852C22"/>
    <w:rsid w:val="008551C5"/>
    <w:rsid w:val="008554C9"/>
    <w:rsid w:val="008569F1"/>
    <w:rsid w:val="00857CFF"/>
    <w:rsid w:val="00863AD0"/>
    <w:rsid w:val="0086499B"/>
    <w:rsid w:val="008679F8"/>
    <w:rsid w:val="00867F17"/>
    <w:rsid w:val="0087023D"/>
    <w:rsid w:val="008733D6"/>
    <w:rsid w:val="00874ED8"/>
    <w:rsid w:val="00880DAF"/>
    <w:rsid w:val="00881532"/>
    <w:rsid w:val="00881965"/>
    <w:rsid w:val="00882761"/>
    <w:rsid w:val="008835A0"/>
    <w:rsid w:val="00884784"/>
    <w:rsid w:val="00886A2C"/>
    <w:rsid w:val="008875BD"/>
    <w:rsid w:val="00893E06"/>
    <w:rsid w:val="00896CB9"/>
    <w:rsid w:val="00897828"/>
    <w:rsid w:val="008A07CD"/>
    <w:rsid w:val="008A5A72"/>
    <w:rsid w:val="008A7238"/>
    <w:rsid w:val="008B2EE1"/>
    <w:rsid w:val="008B3F5F"/>
    <w:rsid w:val="008B54AE"/>
    <w:rsid w:val="008B5C26"/>
    <w:rsid w:val="008B69AB"/>
    <w:rsid w:val="008C1D27"/>
    <w:rsid w:val="008C3CF0"/>
    <w:rsid w:val="008C4568"/>
    <w:rsid w:val="008D2AF0"/>
    <w:rsid w:val="008D59D6"/>
    <w:rsid w:val="008E464E"/>
    <w:rsid w:val="008F5D86"/>
    <w:rsid w:val="008F7B6C"/>
    <w:rsid w:val="0090358E"/>
    <w:rsid w:val="00903B28"/>
    <w:rsid w:val="00903E1F"/>
    <w:rsid w:val="009049EA"/>
    <w:rsid w:val="00904B88"/>
    <w:rsid w:val="00912B53"/>
    <w:rsid w:val="00916825"/>
    <w:rsid w:val="00920928"/>
    <w:rsid w:val="00922105"/>
    <w:rsid w:val="009222B8"/>
    <w:rsid w:val="009279C1"/>
    <w:rsid w:val="00932288"/>
    <w:rsid w:val="009347FA"/>
    <w:rsid w:val="009358E7"/>
    <w:rsid w:val="00937E22"/>
    <w:rsid w:val="009427BE"/>
    <w:rsid w:val="009442A8"/>
    <w:rsid w:val="00951E7E"/>
    <w:rsid w:val="00955529"/>
    <w:rsid w:val="00956C92"/>
    <w:rsid w:val="009573D9"/>
    <w:rsid w:val="009609AD"/>
    <w:rsid w:val="00962140"/>
    <w:rsid w:val="00962A17"/>
    <w:rsid w:val="00962B41"/>
    <w:rsid w:val="00963141"/>
    <w:rsid w:val="00966128"/>
    <w:rsid w:val="00970F2C"/>
    <w:rsid w:val="0097418E"/>
    <w:rsid w:val="00975B15"/>
    <w:rsid w:val="009804ED"/>
    <w:rsid w:val="00981433"/>
    <w:rsid w:val="009868B7"/>
    <w:rsid w:val="00986C5C"/>
    <w:rsid w:val="0099029F"/>
    <w:rsid w:val="00991F14"/>
    <w:rsid w:val="0099207D"/>
    <w:rsid w:val="00994F17"/>
    <w:rsid w:val="009A35BE"/>
    <w:rsid w:val="009A3DAE"/>
    <w:rsid w:val="009A43F2"/>
    <w:rsid w:val="009A492C"/>
    <w:rsid w:val="009B2E95"/>
    <w:rsid w:val="009B405D"/>
    <w:rsid w:val="009B4574"/>
    <w:rsid w:val="009B5A92"/>
    <w:rsid w:val="009B6DD8"/>
    <w:rsid w:val="009B7471"/>
    <w:rsid w:val="009C0D55"/>
    <w:rsid w:val="009C107C"/>
    <w:rsid w:val="009D6DEE"/>
    <w:rsid w:val="009E0B92"/>
    <w:rsid w:val="009E0C6C"/>
    <w:rsid w:val="009E4060"/>
    <w:rsid w:val="009E41D8"/>
    <w:rsid w:val="009E4733"/>
    <w:rsid w:val="009E5292"/>
    <w:rsid w:val="009E7E4C"/>
    <w:rsid w:val="009F10E8"/>
    <w:rsid w:val="009F23E9"/>
    <w:rsid w:val="009F43EF"/>
    <w:rsid w:val="009F6D10"/>
    <w:rsid w:val="00A00C9A"/>
    <w:rsid w:val="00A00F1E"/>
    <w:rsid w:val="00A018D8"/>
    <w:rsid w:val="00A018FC"/>
    <w:rsid w:val="00A03D7A"/>
    <w:rsid w:val="00A05466"/>
    <w:rsid w:val="00A10D0F"/>
    <w:rsid w:val="00A12A21"/>
    <w:rsid w:val="00A14D13"/>
    <w:rsid w:val="00A1533F"/>
    <w:rsid w:val="00A20283"/>
    <w:rsid w:val="00A20E28"/>
    <w:rsid w:val="00A22958"/>
    <w:rsid w:val="00A23379"/>
    <w:rsid w:val="00A243EB"/>
    <w:rsid w:val="00A245CE"/>
    <w:rsid w:val="00A27B9A"/>
    <w:rsid w:val="00A30633"/>
    <w:rsid w:val="00A31A75"/>
    <w:rsid w:val="00A337DE"/>
    <w:rsid w:val="00A344CF"/>
    <w:rsid w:val="00A4542A"/>
    <w:rsid w:val="00A46DD8"/>
    <w:rsid w:val="00A50941"/>
    <w:rsid w:val="00A514CB"/>
    <w:rsid w:val="00A51583"/>
    <w:rsid w:val="00A516C5"/>
    <w:rsid w:val="00A525A0"/>
    <w:rsid w:val="00A53E0A"/>
    <w:rsid w:val="00A6146D"/>
    <w:rsid w:val="00A626A8"/>
    <w:rsid w:val="00A62F0D"/>
    <w:rsid w:val="00A654D6"/>
    <w:rsid w:val="00A66062"/>
    <w:rsid w:val="00A67566"/>
    <w:rsid w:val="00A677DA"/>
    <w:rsid w:val="00A721E1"/>
    <w:rsid w:val="00A73965"/>
    <w:rsid w:val="00A74CDC"/>
    <w:rsid w:val="00A8188C"/>
    <w:rsid w:val="00A854B3"/>
    <w:rsid w:val="00A91CAA"/>
    <w:rsid w:val="00A938AE"/>
    <w:rsid w:val="00A93D65"/>
    <w:rsid w:val="00A9579B"/>
    <w:rsid w:val="00A960D7"/>
    <w:rsid w:val="00A973F9"/>
    <w:rsid w:val="00AA057F"/>
    <w:rsid w:val="00AA08F4"/>
    <w:rsid w:val="00AA3A60"/>
    <w:rsid w:val="00AB0D63"/>
    <w:rsid w:val="00AB65CC"/>
    <w:rsid w:val="00AC51CB"/>
    <w:rsid w:val="00AC62A3"/>
    <w:rsid w:val="00AC6730"/>
    <w:rsid w:val="00AC7264"/>
    <w:rsid w:val="00AD0359"/>
    <w:rsid w:val="00AD193F"/>
    <w:rsid w:val="00AD291F"/>
    <w:rsid w:val="00AD3550"/>
    <w:rsid w:val="00AD38C7"/>
    <w:rsid w:val="00AD555A"/>
    <w:rsid w:val="00AD7E8C"/>
    <w:rsid w:val="00AE344F"/>
    <w:rsid w:val="00AE49D7"/>
    <w:rsid w:val="00AF4ECB"/>
    <w:rsid w:val="00AF6FF4"/>
    <w:rsid w:val="00AF7754"/>
    <w:rsid w:val="00B022AF"/>
    <w:rsid w:val="00B06BFD"/>
    <w:rsid w:val="00B07014"/>
    <w:rsid w:val="00B10EEB"/>
    <w:rsid w:val="00B10F5F"/>
    <w:rsid w:val="00B12A90"/>
    <w:rsid w:val="00B22181"/>
    <w:rsid w:val="00B265C5"/>
    <w:rsid w:val="00B35931"/>
    <w:rsid w:val="00B43335"/>
    <w:rsid w:val="00B456D4"/>
    <w:rsid w:val="00B4593F"/>
    <w:rsid w:val="00B5237B"/>
    <w:rsid w:val="00B5302D"/>
    <w:rsid w:val="00B55CF4"/>
    <w:rsid w:val="00B5717F"/>
    <w:rsid w:val="00B57F24"/>
    <w:rsid w:val="00B62AC8"/>
    <w:rsid w:val="00B63595"/>
    <w:rsid w:val="00B639BF"/>
    <w:rsid w:val="00B64067"/>
    <w:rsid w:val="00B640A7"/>
    <w:rsid w:val="00B664C7"/>
    <w:rsid w:val="00B67804"/>
    <w:rsid w:val="00B70055"/>
    <w:rsid w:val="00B70B72"/>
    <w:rsid w:val="00B71D3E"/>
    <w:rsid w:val="00B72955"/>
    <w:rsid w:val="00B73522"/>
    <w:rsid w:val="00B737F8"/>
    <w:rsid w:val="00B755AC"/>
    <w:rsid w:val="00B75F94"/>
    <w:rsid w:val="00B81CF2"/>
    <w:rsid w:val="00B86BD4"/>
    <w:rsid w:val="00B9129E"/>
    <w:rsid w:val="00B91E68"/>
    <w:rsid w:val="00B9797F"/>
    <w:rsid w:val="00BA29CB"/>
    <w:rsid w:val="00BA2BE3"/>
    <w:rsid w:val="00BA4364"/>
    <w:rsid w:val="00BA78DF"/>
    <w:rsid w:val="00BA7D65"/>
    <w:rsid w:val="00BB16CC"/>
    <w:rsid w:val="00BB2DA3"/>
    <w:rsid w:val="00BB71C2"/>
    <w:rsid w:val="00BC57B1"/>
    <w:rsid w:val="00BC6959"/>
    <w:rsid w:val="00BC7307"/>
    <w:rsid w:val="00BD216C"/>
    <w:rsid w:val="00BD3ABD"/>
    <w:rsid w:val="00BD4077"/>
    <w:rsid w:val="00BD646F"/>
    <w:rsid w:val="00BD669C"/>
    <w:rsid w:val="00BD6ECB"/>
    <w:rsid w:val="00BD7C19"/>
    <w:rsid w:val="00BE14E2"/>
    <w:rsid w:val="00BE24D2"/>
    <w:rsid w:val="00BE47E1"/>
    <w:rsid w:val="00BE5872"/>
    <w:rsid w:val="00BE6A5F"/>
    <w:rsid w:val="00BF137E"/>
    <w:rsid w:val="00BF1D91"/>
    <w:rsid w:val="00BF268F"/>
    <w:rsid w:val="00BF6567"/>
    <w:rsid w:val="00BF66C9"/>
    <w:rsid w:val="00C011EF"/>
    <w:rsid w:val="00C015A2"/>
    <w:rsid w:val="00C02AFC"/>
    <w:rsid w:val="00C05D7E"/>
    <w:rsid w:val="00C05F9E"/>
    <w:rsid w:val="00C10A50"/>
    <w:rsid w:val="00C143A6"/>
    <w:rsid w:val="00C21A42"/>
    <w:rsid w:val="00C22107"/>
    <w:rsid w:val="00C22119"/>
    <w:rsid w:val="00C23E34"/>
    <w:rsid w:val="00C255C1"/>
    <w:rsid w:val="00C26698"/>
    <w:rsid w:val="00C30525"/>
    <w:rsid w:val="00C30B14"/>
    <w:rsid w:val="00C31E89"/>
    <w:rsid w:val="00C35579"/>
    <w:rsid w:val="00C37020"/>
    <w:rsid w:val="00C402E1"/>
    <w:rsid w:val="00C40CE4"/>
    <w:rsid w:val="00C411AE"/>
    <w:rsid w:val="00C44146"/>
    <w:rsid w:val="00C469FC"/>
    <w:rsid w:val="00C46C4F"/>
    <w:rsid w:val="00C5170E"/>
    <w:rsid w:val="00C545D6"/>
    <w:rsid w:val="00C610F7"/>
    <w:rsid w:val="00C63C2D"/>
    <w:rsid w:val="00C63ED1"/>
    <w:rsid w:val="00C63EFE"/>
    <w:rsid w:val="00C64C45"/>
    <w:rsid w:val="00C70C49"/>
    <w:rsid w:val="00C72817"/>
    <w:rsid w:val="00C73D01"/>
    <w:rsid w:val="00C742BF"/>
    <w:rsid w:val="00C75077"/>
    <w:rsid w:val="00C761E1"/>
    <w:rsid w:val="00C76675"/>
    <w:rsid w:val="00C76944"/>
    <w:rsid w:val="00C77001"/>
    <w:rsid w:val="00C84CDF"/>
    <w:rsid w:val="00C92198"/>
    <w:rsid w:val="00C923C1"/>
    <w:rsid w:val="00C97840"/>
    <w:rsid w:val="00CA07F4"/>
    <w:rsid w:val="00CA3476"/>
    <w:rsid w:val="00CA6B50"/>
    <w:rsid w:val="00CA7FCC"/>
    <w:rsid w:val="00CB02B2"/>
    <w:rsid w:val="00CB2DB5"/>
    <w:rsid w:val="00CB3A7A"/>
    <w:rsid w:val="00CB4FFE"/>
    <w:rsid w:val="00CC0528"/>
    <w:rsid w:val="00CC0A5D"/>
    <w:rsid w:val="00CC0F40"/>
    <w:rsid w:val="00CC34EC"/>
    <w:rsid w:val="00CC650B"/>
    <w:rsid w:val="00CC68BA"/>
    <w:rsid w:val="00CD0D77"/>
    <w:rsid w:val="00CD0F54"/>
    <w:rsid w:val="00CD1271"/>
    <w:rsid w:val="00CD39A2"/>
    <w:rsid w:val="00CD4038"/>
    <w:rsid w:val="00CD4C3B"/>
    <w:rsid w:val="00CD72E6"/>
    <w:rsid w:val="00CD7E84"/>
    <w:rsid w:val="00CE0FE8"/>
    <w:rsid w:val="00CE4E60"/>
    <w:rsid w:val="00CE5BF6"/>
    <w:rsid w:val="00CF1967"/>
    <w:rsid w:val="00D020B9"/>
    <w:rsid w:val="00D0633E"/>
    <w:rsid w:val="00D067E7"/>
    <w:rsid w:val="00D06866"/>
    <w:rsid w:val="00D069E1"/>
    <w:rsid w:val="00D06FA6"/>
    <w:rsid w:val="00D14083"/>
    <w:rsid w:val="00D2243D"/>
    <w:rsid w:val="00D27B2B"/>
    <w:rsid w:val="00D304B9"/>
    <w:rsid w:val="00D30EC7"/>
    <w:rsid w:val="00D32F58"/>
    <w:rsid w:val="00D3620B"/>
    <w:rsid w:val="00D4250B"/>
    <w:rsid w:val="00D440D6"/>
    <w:rsid w:val="00D4703C"/>
    <w:rsid w:val="00D47EAF"/>
    <w:rsid w:val="00D55767"/>
    <w:rsid w:val="00D56377"/>
    <w:rsid w:val="00D611F9"/>
    <w:rsid w:val="00D6395D"/>
    <w:rsid w:val="00D6512B"/>
    <w:rsid w:val="00D700B1"/>
    <w:rsid w:val="00D74D32"/>
    <w:rsid w:val="00D76C75"/>
    <w:rsid w:val="00D7790C"/>
    <w:rsid w:val="00D83BDD"/>
    <w:rsid w:val="00D83D13"/>
    <w:rsid w:val="00D849AC"/>
    <w:rsid w:val="00D8590B"/>
    <w:rsid w:val="00D87B4C"/>
    <w:rsid w:val="00D92CFB"/>
    <w:rsid w:val="00D95FF5"/>
    <w:rsid w:val="00D96A70"/>
    <w:rsid w:val="00DA2034"/>
    <w:rsid w:val="00DA28E3"/>
    <w:rsid w:val="00DB35EE"/>
    <w:rsid w:val="00DB56BD"/>
    <w:rsid w:val="00DC404D"/>
    <w:rsid w:val="00DC4CD3"/>
    <w:rsid w:val="00DC4E2B"/>
    <w:rsid w:val="00DC650D"/>
    <w:rsid w:val="00DC7342"/>
    <w:rsid w:val="00DD1BDE"/>
    <w:rsid w:val="00DD1C0F"/>
    <w:rsid w:val="00DD2875"/>
    <w:rsid w:val="00DD3222"/>
    <w:rsid w:val="00DD6E8A"/>
    <w:rsid w:val="00DE1233"/>
    <w:rsid w:val="00DE2DCB"/>
    <w:rsid w:val="00DE6D7D"/>
    <w:rsid w:val="00DF0083"/>
    <w:rsid w:val="00DF3A00"/>
    <w:rsid w:val="00DF6C78"/>
    <w:rsid w:val="00E04DA2"/>
    <w:rsid w:val="00E129BD"/>
    <w:rsid w:val="00E14FF7"/>
    <w:rsid w:val="00E20991"/>
    <w:rsid w:val="00E231FE"/>
    <w:rsid w:val="00E27040"/>
    <w:rsid w:val="00E30AC4"/>
    <w:rsid w:val="00E32F6B"/>
    <w:rsid w:val="00E35A14"/>
    <w:rsid w:val="00E409C9"/>
    <w:rsid w:val="00E432B1"/>
    <w:rsid w:val="00E43DB7"/>
    <w:rsid w:val="00E448FB"/>
    <w:rsid w:val="00E46087"/>
    <w:rsid w:val="00E55A9E"/>
    <w:rsid w:val="00E60458"/>
    <w:rsid w:val="00E60FF3"/>
    <w:rsid w:val="00E6208C"/>
    <w:rsid w:val="00E623B9"/>
    <w:rsid w:val="00E67FA2"/>
    <w:rsid w:val="00E71B7A"/>
    <w:rsid w:val="00E7202A"/>
    <w:rsid w:val="00E720AA"/>
    <w:rsid w:val="00E725E4"/>
    <w:rsid w:val="00E755A0"/>
    <w:rsid w:val="00E75CDA"/>
    <w:rsid w:val="00E7629C"/>
    <w:rsid w:val="00E77FFB"/>
    <w:rsid w:val="00E8030A"/>
    <w:rsid w:val="00E8075F"/>
    <w:rsid w:val="00E80FBC"/>
    <w:rsid w:val="00E82453"/>
    <w:rsid w:val="00E82AB8"/>
    <w:rsid w:val="00E83763"/>
    <w:rsid w:val="00E84C67"/>
    <w:rsid w:val="00E8710C"/>
    <w:rsid w:val="00E87C31"/>
    <w:rsid w:val="00E90F3E"/>
    <w:rsid w:val="00E90F61"/>
    <w:rsid w:val="00E91B55"/>
    <w:rsid w:val="00E9770B"/>
    <w:rsid w:val="00E97B4B"/>
    <w:rsid w:val="00EA0A39"/>
    <w:rsid w:val="00EA353C"/>
    <w:rsid w:val="00EA36A3"/>
    <w:rsid w:val="00EB5DCB"/>
    <w:rsid w:val="00EB6008"/>
    <w:rsid w:val="00EC1779"/>
    <w:rsid w:val="00EC5AED"/>
    <w:rsid w:val="00EC6BD0"/>
    <w:rsid w:val="00ED42B8"/>
    <w:rsid w:val="00ED4B28"/>
    <w:rsid w:val="00ED4F71"/>
    <w:rsid w:val="00ED6039"/>
    <w:rsid w:val="00ED67D4"/>
    <w:rsid w:val="00EE52F6"/>
    <w:rsid w:val="00EE7244"/>
    <w:rsid w:val="00EF32A7"/>
    <w:rsid w:val="00EF3E5A"/>
    <w:rsid w:val="00F0281B"/>
    <w:rsid w:val="00F0387B"/>
    <w:rsid w:val="00F03CDC"/>
    <w:rsid w:val="00F0417A"/>
    <w:rsid w:val="00F042A6"/>
    <w:rsid w:val="00F0714D"/>
    <w:rsid w:val="00F07233"/>
    <w:rsid w:val="00F15A1A"/>
    <w:rsid w:val="00F20997"/>
    <w:rsid w:val="00F21DD8"/>
    <w:rsid w:val="00F2279D"/>
    <w:rsid w:val="00F228EA"/>
    <w:rsid w:val="00F335F3"/>
    <w:rsid w:val="00F35230"/>
    <w:rsid w:val="00F361C7"/>
    <w:rsid w:val="00F3659D"/>
    <w:rsid w:val="00F3774E"/>
    <w:rsid w:val="00F37D5F"/>
    <w:rsid w:val="00F45603"/>
    <w:rsid w:val="00F45E80"/>
    <w:rsid w:val="00F46E25"/>
    <w:rsid w:val="00F46F28"/>
    <w:rsid w:val="00F50D62"/>
    <w:rsid w:val="00F52B66"/>
    <w:rsid w:val="00F5622E"/>
    <w:rsid w:val="00F63FA7"/>
    <w:rsid w:val="00F66B6F"/>
    <w:rsid w:val="00F67CD3"/>
    <w:rsid w:val="00F71DDE"/>
    <w:rsid w:val="00F72F6A"/>
    <w:rsid w:val="00F75CF4"/>
    <w:rsid w:val="00F801CC"/>
    <w:rsid w:val="00F809C6"/>
    <w:rsid w:val="00F819C9"/>
    <w:rsid w:val="00F82FC0"/>
    <w:rsid w:val="00F843F3"/>
    <w:rsid w:val="00F87F42"/>
    <w:rsid w:val="00F9316C"/>
    <w:rsid w:val="00F97D8C"/>
    <w:rsid w:val="00FA3D16"/>
    <w:rsid w:val="00FA3E3A"/>
    <w:rsid w:val="00FA5BF9"/>
    <w:rsid w:val="00FA6FE2"/>
    <w:rsid w:val="00FB0CC8"/>
    <w:rsid w:val="00FB5010"/>
    <w:rsid w:val="00FB7D9D"/>
    <w:rsid w:val="00FC1488"/>
    <w:rsid w:val="00FD0C1B"/>
    <w:rsid w:val="00FD3083"/>
    <w:rsid w:val="00FD505F"/>
    <w:rsid w:val="00FD5115"/>
    <w:rsid w:val="00FE34DF"/>
    <w:rsid w:val="00FE4B5E"/>
    <w:rsid w:val="00FE4F4D"/>
    <w:rsid w:val="00FE5764"/>
    <w:rsid w:val="00FE5BF1"/>
    <w:rsid w:val="00FF2514"/>
    <w:rsid w:val="00FF5535"/>
    <w:rsid w:val="00FF5E5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f5f5f7"/>
    </o:shapedefaults>
    <o:shapelayout v:ext="edit">
      <o:idmap v:ext="edit" data="2"/>
    </o:shapelayout>
  </w:shapeDefaults>
  <w:decimalSymbol w:val=","/>
  <w:listSeparator w:val=";"/>
  <w14:docId w14:val="1A646740"/>
  <w15:docId w15:val="{BC558DC7-3721-4A65-BFC7-C0D1D735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7638AD"/>
    <w:pPr>
      <w:spacing w:after="240" w:line="288" w:lineRule="auto"/>
      <w:jc w:val="both"/>
    </w:pPr>
    <w:rPr>
      <w:rFonts w:ascii="Ubuntu Light" w:eastAsia="Arial" w:hAnsi="Ubuntu Light" w:cs="Times New Roman"/>
      <w:spacing w:val="-2"/>
      <w:sz w:val="20"/>
      <w:lang w:val="nl-NL"/>
    </w:rPr>
  </w:style>
  <w:style w:type="paragraph" w:styleId="Heading1">
    <w:name w:val="heading 1"/>
    <w:aliases w:val="Cover-Title"/>
    <w:next w:val="BodyText1"/>
    <w:link w:val="Heading1Char"/>
    <w:uiPriority w:val="9"/>
    <w:qFormat/>
    <w:locked/>
    <w:rsid w:val="00BF66C9"/>
    <w:pPr>
      <w:numPr>
        <w:numId w:val="8"/>
      </w:numPr>
      <w:spacing w:after="0" w:line="240" w:lineRule="auto"/>
      <w:outlineLvl w:val="0"/>
    </w:pPr>
    <w:rPr>
      <w:rFonts w:ascii="Arial Narrow" w:eastAsia="Arial" w:hAnsi="Arial Narrow" w:cs="Arial Narrow"/>
      <w:color w:val="263147"/>
      <w:sz w:val="80"/>
      <w:szCs w:val="80"/>
      <w:lang w:val="en-GB"/>
    </w:rPr>
  </w:style>
  <w:style w:type="paragraph" w:styleId="Heading2">
    <w:name w:val="heading 2"/>
    <w:aliases w:val="Heading Style 01"/>
    <w:basedOn w:val="Normal"/>
    <w:next w:val="Normal"/>
    <w:link w:val="Heading2Char"/>
    <w:uiPriority w:val="9"/>
    <w:unhideWhenUsed/>
    <w:locked/>
    <w:rsid w:val="00ED4F71"/>
    <w:pPr>
      <w:keepNext/>
      <w:keepLines/>
      <w:numPr>
        <w:ilvl w:val="1"/>
        <w:numId w:val="8"/>
      </w:numPr>
      <w:spacing w:after="60"/>
      <w:outlineLvl w:val="1"/>
    </w:pPr>
    <w:rPr>
      <w:rFonts w:ascii="Arial Narrow" w:eastAsia="Times New Roman" w:hAnsi="Arial Narrow"/>
      <w:b/>
      <w:bCs/>
      <w:color w:val="0098C7"/>
      <w:sz w:val="28"/>
      <w:szCs w:val="26"/>
    </w:rPr>
  </w:style>
  <w:style w:type="paragraph" w:styleId="Heading3">
    <w:name w:val="heading 3"/>
    <w:aliases w:val="Heading Stlye 02"/>
    <w:basedOn w:val="Normal"/>
    <w:next w:val="Normal"/>
    <w:link w:val="Heading3Char"/>
    <w:uiPriority w:val="9"/>
    <w:unhideWhenUsed/>
    <w:locked/>
    <w:rsid w:val="00ED4F71"/>
    <w:pPr>
      <w:keepNext/>
      <w:keepLines/>
      <w:numPr>
        <w:ilvl w:val="2"/>
        <w:numId w:val="8"/>
      </w:numPr>
      <w:spacing w:after="60"/>
      <w:outlineLvl w:val="2"/>
    </w:pPr>
    <w:rPr>
      <w:rFonts w:ascii="Arial Narrow" w:eastAsia="Times New Roman" w:hAnsi="Arial Narrow"/>
      <w:b/>
      <w:bCs/>
      <w:color w:val="E47E1A"/>
      <w:szCs w:val="20"/>
    </w:rPr>
  </w:style>
  <w:style w:type="paragraph" w:styleId="Heading4">
    <w:name w:val="heading 4"/>
    <w:aliases w:val="Heading Stle 03"/>
    <w:basedOn w:val="Normal"/>
    <w:next w:val="Normal"/>
    <w:link w:val="Heading4Char"/>
    <w:uiPriority w:val="9"/>
    <w:unhideWhenUsed/>
    <w:locked/>
    <w:rsid w:val="00ED4F71"/>
    <w:pPr>
      <w:keepNext/>
      <w:keepLines/>
      <w:numPr>
        <w:ilvl w:val="3"/>
        <w:numId w:val="8"/>
      </w:numPr>
      <w:spacing w:after="60"/>
      <w:outlineLvl w:val="3"/>
    </w:pPr>
    <w:rPr>
      <w:rFonts w:ascii="Arial Narrow" w:eastAsia="Times New Roman" w:hAnsi="Arial Narrow"/>
      <w:b/>
      <w:bCs/>
      <w:iCs/>
      <w:color w:val="AC2B37"/>
      <w:szCs w:val="20"/>
    </w:rPr>
  </w:style>
  <w:style w:type="paragraph" w:styleId="Heading5">
    <w:name w:val="heading 5"/>
    <w:basedOn w:val="Normal"/>
    <w:next w:val="Normal"/>
    <w:link w:val="Heading5Char"/>
    <w:uiPriority w:val="9"/>
    <w:semiHidden/>
    <w:unhideWhenUsed/>
    <w:locked/>
    <w:rsid w:val="0049527F"/>
    <w:pPr>
      <w:keepNext/>
      <w:keepLines/>
      <w:numPr>
        <w:ilvl w:val="4"/>
        <w:numId w:val="8"/>
      </w:numPr>
      <w:spacing w:before="40" w:after="0"/>
      <w:outlineLvl w:val="4"/>
    </w:pPr>
    <w:rPr>
      <w:rFonts w:asciiTheme="majorHAnsi" w:eastAsiaTheme="majorEastAsia" w:hAnsiTheme="majorHAnsi" w:cstheme="majorBidi"/>
      <w:color w:val="005381" w:themeColor="accent1" w:themeShade="BF"/>
    </w:rPr>
  </w:style>
  <w:style w:type="paragraph" w:styleId="Heading6">
    <w:name w:val="heading 6"/>
    <w:basedOn w:val="Normal"/>
    <w:next w:val="Normal"/>
    <w:link w:val="Heading6Char"/>
    <w:uiPriority w:val="9"/>
    <w:semiHidden/>
    <w:unhideWhenUsed/>
    <w:qFormat/>
    <w:locked/>
    <w:rsid w:val="0049527F"/>
    <w:pPr>
      <w:keepNext/>
      <w:keepLines/>
      <w:numPr>
        <w:ilvl w:val="5"/>
        <w:numId w:val="8"/>
      </w:numPr>
      <w:spacing w:before="40" w:after="0"/>
      <w:outlineLvl w:val="5"/>
    </w:pPr>
    <w:rPr>
      <w:rFonts w:asciiTheme="majorHAnsi" w:eastAsiaTheme="majorEastAsia" w:hAnsiTheme="majorHAnsi" w:cstheme="majorBidi"/>
      <w:color w:val="003756" w:themeColor="accent1" w:themeShade="7F"/>
    </w:rPr>
  </w:style>
  <w:style w:type="paragraph" w:styleId="Heading7">
    <w:name w:val="heading 7"/>
    <w:basedOn w:val="Normal"/>
    <w:next w:val="Normal"/>
    <w:link w:val="Heading7Char"/>
    <w:uiPriority w:val="9"/>
    <w:semiHidden/>
    <w:unhideWhenUsed/>
    <w:qFormat/>
    <w:locked/>
    <w:rsid w:val="0049527F"/>
    <w:pPr>
      <w:keepNext/>
      <w:keepLines/>
      <w:numPr>
        <w:ilvl w:val="6"/>
        <w:numId w:val="8"/>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locked/>
    <w:rsid w:val="0049527F"/>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9527F"/>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over-Title Char"/>
    <w:basedOn w:val="DefaultParagraphFont"/>
    <w:link w:val="Heading1"/>
    <w:uiPriority w:val="9"/>
    <w:rsid w:val="00BF66C9"/>
    <w:rPr>
      <w:rFonts w:ascii="Arial Narrow" w:eastAsia="Arial" w:hAnsi="Arial Narrow" w:cs="Arial Narrow"/>
      <w:color w:val="263147"/>
      <w:sz w:val="80"/>
      <w:szCs w:val="80"/>
      <w:lang w:val="en-GB"/>
    </w:rPr>
  </w:style>
  <w:style w:type="character" w:customStyle="1" w:styleId="Heading2Char">
    <w:name w:val="Heading 2 Char"/>
    <w:aliases w:val="Heading Style 01 Char"/>
    <w:basedOn w:val="DefaultParagraphFont"/>
    <w:link w:val="Heading2"/>
    <w:uiPriority w:val="9"/>
    <w:rsid w:val="00ED4F71"/>
    <w:rPr>
      <w:rFonts w:ascii="Arial Narrow" w:eastAsia="Times New Roman" w:hAnsi="Arial Narrow" w:cs="Times New Roman"/>
      <w:b/>
      <w:bCs/>
      <w:color w:val="0098C7"/>
      <w:spacing w:val="-2"/>
      <w:sz w:val="28"/>
      <w:szCs w:val="26"/>
      <w:lang w:val="nl-NL"/>
    </w:rPr>
  </w:style>
  <w:style w:type="character" w:customStyle="1" w:styleId="Heading3Char">
    <w:name w:val="Heading 3 Char"/>
    <w:aliases w:val="Heading Stlye 02 Char"/>
    <w:basedOn w:val="DefaultParagraphFont"/>
    <w:link w:val="Heading3"/>
    <w:uiPriority w:val="9"/>
    <w:rsid w:val="00ED4F71"/>
    <w:rPr>
      <w:rFonts w:ascii="Arial Narrow" w:eastAsia="Times New Roman" w:hAnsi="Arial Narrow" w:cs="Times New Roman"/>
      <w:b/>
      <w:bCs/>
      <w:color w:val="E47E1A"/>
      <w:spacing w:val="-2"/>
      <w:sz w:val="20"/>
      <w:szCs w:val="20"/>
      <w:lang w:val="nl-NL"/>
    </w:rPr>
  </w:style>
  <w:style w:type="character" w:customStyle="1" w:styleId="Heading4Char">
    <w:name w:val="Heading 4 Char"/>
    <w:aliases w:val="Heading Stle 03 Char"/>
    <w:basedOn w:val="DefaultParagraphFont"/>
    <w:link w:val="Heading4"/>
    <w:uiPriority w:val="9"/>
    <w:rsid w:val="00ED4F71"/>
    <w:rPr>
      <w:rFonts w:ascii="Arial Narrow" w:eastAsia="Times New Roman" w:hAnsi="Arial Narrow" w:cs="Times New Roman"/>
      <w:b/>
      <w:bCs/>
      <w:iCs/>
      <w:color w:val="AC2B37"/>
      <w:spacing w:val="-2"/>
      <w:sz w:val="20"/>
      <w:szCs w:val="20"/>
      <w:lang w:val="nl-NL"/>
    </w:rPr>
  </w:style>
  <w:style w:type="paragraph" w:customStyle="1" w:styleId="CoverSubtitle">
    <w:name w:val="Cover Subtitle"/>
    <w:qFormat/>
    <w:rsid w:val="006201EB"/>
    <w:pPr>
      <w:spacing w:after="120" w:line="240" w:lineRule="auto"/>
    </w:pPr>
    <w:rPr>
      <w:rFonts w:ascii="Ubuntu Light" w:eastAsia="Arial" w:hAnsi="Ubuntu Light" w:cs="Times New Roman"/>
      <w:bCs/>
      <w:color w:val="FFFFFF" w:themeColor="background1"/>
      <w:sz w:val="32"/>
      <w:szCs w:val="24"/>
    </w:rPr>
  </w:style>
  <w:style w:type="paragraph" w:customStyle="1" w:styleId="Cover-Sector">
    <w:name w:val="Cover-Sector"/>
    <w:qFormat/>
    <w:rsid w:val="0085092C"/>
    <w:pPr>
      <w:spacing w:after="120" w:line="240" w:lineRule="auto"/>
      <w:jc w:val="right"/>
    </w:pPr>
    <w:rPr>
      <w:rFonts w:ascii="Ubuntu Light" w:eastAsia="Arial" w:hAnsi="Ubuntu Light" w:cs="Arial Narrow"/>
      <w:b/>
      <w:sz w:val="16"/>
    </w:rPr>
  </w:style>
  <w:style w:type="paragraph" w:styleId="Header">
    <w:name w:val="header"/>
    <w:basedOn w:val="Normal"/>
    <w:link w:val="HeaderChar"/>
    <w:unhideWhenUsed/>
    <w:locked/>
    <w:rsid w:val="00ED4F71"/>
    <w:pPr>
      <w:tabs>
        <w:tab w:val="center" w:pos="4680"/>
        <w:tab w:val="right" w:pos="9360"/>
      </w:tabs>
      <w:spacing w:after="0"/>
    </w:pPr>
  </w:style>
  <w:style w:type="character" w:customStyle="1" w:styleId="HeaderChar">
    <w:name w:val="Header Char"/>
    <w:basedOn w:val="DefaultParagraphFont"/>
    <w:link w:val="Header"/>
    <w:rsid w:val="00ED4F71"/>
    <w:rPr>
      <w:rFonts w:ascii="Book Antiqua" w:eastAsia="Arial" w:hAnsi="Book Antiqua" w:cs="Times New Roman"/>
      <w:lang w:val="en-GB"/>
    </w:rPr>
  </w:style>
  <w:style w:type="paragraph" w:styleId="Footer">
    <w:name w:val="footer"/>
    <w:basedOn w:val="Normal"/>
    <w:link w:val="FooterChar"/>
    <w:uiPriority w:val="99"/>
    <w:unhideWhenUsed/>
    <w:locked/>
    <w:rsid w:val="00ED4F71"/>
    <w:pPr>
      <w:tabs>
        <w:tab w:val="center" w:pos="4680"/>
        <w:tab w:val="right" w:pos="9360"/>
      </w:tabs>
      <w:spacing w:after="0"/>
    </w:pPr>
  </w:style>
  <w:style w:type="character" w:customStyle="1" w:styleId="FooterChar">
    <w:name w:val="Footer Char"/>
    <w:basedOn w:val="DefaultParagraphFont"/>
    <w:link w:val="Footer"/>
    <w:uiPriority w:val="99"/>
    <w:rsid w:val="00ED4F71"/>
    <w:rPr>
      <w:rFonts w:ascii="Book Antiqua" w:eastAsia="Arial" w:hAnsi="Book Antiqua" w:cs="Times New Roman"/>
      <w:lang w:val="en-GB"/>
    </w:rPr>
  </w:style>
  <w:style w:type="paragraph" w:customStyle="1" w:styleId="BodyText1">
    <w:name w:val="Body Text1"/>
    <w:basedOn w:val="Normal"/>
    <w:qFormat/>
    <w:rsid w:val="00E720AA"/>
    <w:rPr>
      <w:lang w:val="fr-FR"/>
    </w:rPr>
  </w:style>
  <w:style w:type="paragraph" w:customStyle="1" w:styleId="BoilerplateHead">
    <w:name w:val="Boilerplate Head"/>
    <w:next w:val="BoilerplateText"/>
    <w:qFormat/>
    <w:rsid w:val="00E7202A"/>
    <w:pPr>
      <w:pBdr>
        <w:bottom w:val="single" w:sz="4" w:space="1" w:color="auto"/>
      </w:pBdr>
      <w:spacing w:before="2160" w:after="360" w:line="240" w:lineRule="auto"/>
      <w:ind w:left="4394"/>
    </w:pPr>
    <w:rPr>
      <w:rFonts w:ascii="Ubuntu" w:eastAsia="Arial" w:hAnsi="Ubuntu" w:cs="Times New Roman"/>
      <w:caps/>
      <w:noProof/>
      <w:color w:val="0070AD" w:themeColor="accent1"/>
      <w:spacing w:val="40"/>
      <w:sz w:val="36"/>
    </w:rPr>
  </w:style>
  <w:style w:type="paragraph" w:customStyle="1" w:styleId="BoilerplateText">
    <w:name w:val="Boilerplate Text"/>
    <w:qFormat/>
    <w:rsid w:val="00D4250B"/>
    <w:pPr>
      <w:spacing w:before="240" w:after="0" w:line="240" w:lineRule="auto"/>
      <w:ind w:right="4820"/>
      <w:jc w:val="both"/>
    </w:pPr>
    <w:rPr>
      <w:rFonts w:ascii="Verdana" w:eastAsia="Arial" w:hAnsi="Verdana" w:cs="Arial"/>
      <w:color w:val="FFFFFF" w:themeColor="background1"/>
      <w:sz w:val="16"/>
      <w:szCs w:val="16"/>
      <w:lang w:val="en-GB"/>
    </w:rPr>
  </w:style>
  <w:style w:type="paragraph" w:customStyle="1" w:styleId="ContactDetails">
    <w:name w:val="Contact Details"/>
    <w:qFormat/>
    <w:rsid w:val="0085092C"/>
    <w:pPr>
      <w:framePr w:hSpace="180" w:wrap="around" w:vAnchor="text" w:hAnchor="margin" w:x="-318" w:y="586"/>
      <w:spacing w:after="0" w:line="240" w:lineRule="auto"/>
      <w:jc w:val="right"/>
    </w:pPr>
    <w:rPr>
      <w:rFonts w:ascii="Ubuntu Light" w:eastAsia="Arial" w:hAnsi="Ubuntu Light" w:cs="Arial"/>
      <w:color w:val="FFFFFF"/>
      <w:sz w:val="18"/>
      <w:lang w:val="en-GB"/>
    </w:rPr>
  </w:style>
  <w:style w:type="paragraph" w:customStyle="1" w:styleId="ContactName">
    <w:name w:val="Contact Name"/>
    <w:next w:val="ContactDetails"/>
    <w:qFormat/>
    <w:rsid w:val="0085092C"/>
    <w:pPr>
      <w:framePr w:hSpace="180" w:wrap="around" w:vAnchor="text" w:hAnchor="margin" w:x="-318" w:y="586"/>
      <w:spacing w:after="0" w:line="240" w:lineRule="auto"/>
      <w:jc w:val="right"/>
    </w:pPr>
    <w:rPr>
      <w:rFonts w:ascii="Ubuntu Light" w:eastAsia="Arial" w:hAnsi="Ubuntu Light"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qFormat/>
    <w:rsid w:val="006201EB"/>
    <w:pPr>
      <w:spacing w:after="0" w:line="240" w:lineRule="auto"/>
    </w:pPr>
    <w:rPr>
      <w:rFonts w:ascii="Ubuntu Mono" w:eastAsia="Arial" w:hAnsi="Ubuntu Mono" w:cs="Arial Narrow"/>
      <w:b/>
      <w:color w:val="FFFFFF" w:themeColor="background1"/>
      <w:spacing w:val="-10"/>
      <w:sz w:val="68"/>
      <w:szCs w:val="68"/>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E7202A"/>
    <w:rPr>
      <w:rFonts w:ascii="Ubuntu Light" w:hAnsi="Ubuntu Light"/>
      <w:color w:val="6FAC10" w:themeColor="accent5" w:themeShade="BF"/>
      <w:sz w:val="20"/>
      <w:u w:val="single"/>
    </w:rPr>
  </w:style>
  <w:style w:type="paragraph" w:customStyle="1" w:styleId="Heading10">
    <w:name w:val="Heading1"/>
    <w:next w:val="Normal"/>
    <w:qFormat/>
    <w:rsid w:val="00C76675"/>
    <w:pPr>
      <w:keepNext/>
      <w:keepLines/>
      <w:pageBreakBefore/>
      <w:numPr>
        <w:numId w:val="7"/>
      </w:numPr>
      <w:spacing w:after="480" w:line="240" w:lineRule="auto"/>
      <w:ind w:left="357" w:hanging="357"/>
      <w:outlineLvl w:val="1"/>
    </w:pPr>
    <w:rPr>
      <w:rFonts w:ascii="Ubuntu" w:eastAsia="Arial" w:hAnsi="Ubuntu" w:cs="Times New Roman"/>
      <w:color w:val="2B143D" w:themeColor="text2"/>
      <w:sz w:val="52"/>
      <w:szCs w:val="60"/>
      <w:lang w:val="en-GB"/>
    </w:rPr>
  </w:style>
  <w:style w:type="paragraph" w:customStyle="1" w:styleId="Heading20">
    <w:name w:val="Heading2"/>
    <w:next w:val="Normal"/>
    <w:qFormat/>
    <w:rsid w:val="00C76675"/>
    <w:pPr>
      <w:keepNext/>
      <w:keepLines/>
      <w:numPr>
        <w:ilvl w:val="1"/>
        <w:numId w:val="7"/>
      </w:numPr>
      <w:tabs>
        <w:tab w:val="left" w:pos="1560"/>
      </w:tabs>
      <w:spacing w:before="360" w:after="360" w:line="240" w:lineRule="auto"/>
      <w:ind w:left="1560" w:hanging="1560"/>
      <w:outlineLvl w:val="2"/>
    </w:pPr>
    <w:rPr>
      <w:rFonts w:ascii="Ubuntu" w:eastAsia="Arial" w:hAnsi="Ubuntu" w:cs="Times New Roman"/>
      <w:color w:val="0070AD" w:themeColor="accent1"/>
      <w:sz w:val="48"/>
    </w:rPr>
  </w:style>
  <w:style w:type="paragraph" w:customStyle="1" w:styleId="Heading30">
    <w:name w:val="Heading3"/>
    <w:next w:val="Normal"/>
    <w:qFormat/>
    <w:rsid w:val="004825C2"/>
    <w:pPr>
      <w:keepNext/>
      <w:keepLines/>
      <w:numPr>
        <w:ilvl w:val="2"/>
        <w:numId w:val="7"/>
      </w:numPr>
      <w:spacing w:before="360" w:after="240" w:line="240" w:lineRule="auto"/>
      <w:ind w:left="494" w:hanging="505"/>
      <w:outlineLvl w:val="3"/>
    </w:pPr>
    <w:rPr>
      <w:rFonts w:ascii="Ubuntu" w:eastAsia="Arial" w:hAnsi="Ubuntu" w:cs="Times New Roman"/>
      <w:color w:val="12ABDB" w:themeColor="accent2"/>
      <w:sz w:val="36"/>
    </w:rPr>
  </w:style>
  <w:style w:type="paragraph" w:customStyle="1" w:styleId="Heading40">
    <w:name w:val="Heading4"/>
    <w:next w:val="BodyText1"/>
    <w:qFormat/>
    <w:rsid w:val="00C76675"/>
    <w:pPr>
      <w:keepNext/>
      <w:keepLines/>
      <w:spacing w:before="360" w:after="120" w:line="240" w:lineRule="auto"/>
      <w:outlineLvl w:val="4"/>
    </w:pPr>
    <w:rPr>
      <w:rFonts w:ascii="Ubuntu" w:eastAsia="Arial" w:hAnsi="Ubuntu" w:cs="Times New Roman"/>
      <w:color w:val="005381" w:themeColor="accent1" w:themeShade="BF"/>
      <w:sz w:val="40"/>
    </w:rPr>
  </w:style>
  <w:style w:type="paragraph" w:customStyle="1" w:styleId="Heading50">
    <w:name w:val="Heading5"/>
    <w:next w:val="BodyText1"/>
    <w:qFormat/>
    <w:rsid w:val="00235788"/>
    <w:pPr>
      <w:keepNext/>
      <w:keepLines/>
      <w:spacing w:before="360" w:after="120" w:line="240" w:lineRule="auto"/>
      <w:outlineLvl w:val="5"/>
    </w:pPr>
    <w:rPr>
      <w:rFonts w:ascii="Ubuntu" w:eastAsia="Arial" w:hAnsi="Ubuntu" w:cs="Times New Roman"/>
      <w:color w:val="2B143D" w:themeColor="text2"/>
      <w:sz w:val="32"/>
      <w:lang w:val="en-GB"/>
    </w:rPr>
  </w:style>
  <w:style w:type="paragraph" w:customStyle="1" w:styleId="Subhead">
    <w:name w:val="Subhead"/>
    <w:next w:val="Normal"/>
    <w:qFormat/>
    <w:rsid w:val="00826A44"/>
    <w:pPr>
      <w:keepNext/>
      <w:keepLines/>
      <w:widowControl w:val="0"/>
      <w:spacing w:before="240" w:after="120" w:line="240" w:lineRule="auto"/>
    </w:pPr>
    <w:rPr>
      <w:rFonts w:ascii="Ubuntu" w:eastAsia="Arial" w:hAnsi="Ubuntu" w:cs="Times New Roman"/>
      <w:b/>
      <w:color w:val="2B143D" w:themeColor="text2"/>
      <w:lang w:val="en-GB"/>
    </w:rPr>
  </w:style>
  <w:style w:type="paragraph" w:customStyle="1" w:styleId="BulletIntro">
    <w:name w:val="Bullet Intro"/>
    <w:next w:val="Bullet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jc w:val="left"/>
    </w:pPr>
  </w:style>
  <w:style w:type="paragraph" w:customStyle="1" w:styleId="Bullet1-end">
    <w:name w:val="Bullet1 - end"/>
    <w:basedOn w:val="Bullet1"/>
    <w:next w:val="BodyText1"/>
    <w:qFormat/>
    <w:rsid w:val="00E720AA"/>
  </w:style>
  <w:style w:type="paragraph" w:customStyle="1" w:styleId="Bullet2">
    <w:name w:val="Bullet2"/>
    <w:basedOn w:val="Bullet1"/>
    <w:rsid w:val="006E3C6F"/>
    <w:pPr>
      <w:numPr>
        <w:numId w:val="2"/>
      </w:numPr>
      <w:ind w:left="567" w:hanging="283"/>
    </w:pPr>
  </w:style>
  <w:style w:type="paragraph" w:customStyle="1" w:styleId="Bullet2-end">
    <w:name w:val="Bullet2 - end"/>
    <w:basedOn w:val="Bullet2"/>
    <w:next w:val="BodyText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BodyText1"/>
    <w:qFormat/>
    <w:rsid w:val="00B10F5F"/>
  </w:style>
  <w:style w:type="paragraph" w:customStyle="1" w:styleId="NumberedIntro">
    <w:name w:val="Numbered Intro"/>
    <w:basedOn w:val="BulletIntro"/>
    <w:next w:val="Numbering1"/>
    <w:qFormat/>
    <w:rsid w:val="00E7202A"/>
    <w:rPr>
      <w:rFonts w:ascii="Ubuntu Light" w:hAnsi="Ubuntu Light"/>
    </w:rPr>
  </w:style>
  <w:style w:type="paragraph" w:customStyle="1" w:styleId="Numbering1">
    <w:name w:val="Numbering1"/>
    <w:rsid w:val="006E3C6F"/>
    <w:pPr>
      <w:numPr>
        <w:numId w:val="5"/>
      </w:numPr>
      <w:spacing w:before="60" w:after="120" w:line="260" w:lineRule="exact"/>
      <w:ind w:left="284" w:hanging="284"/>
    </w:pPr>
    <w:rPr>
      <w:rFonts w:ascii="Verdana" w:eastAsia="Arial" w:hAnsi="Verdana" w:cs="Times New Roman"/>
      <w:sz w:val="20"/>
      <w:lang w:val="en-GB"/>
    </w:rPr>
  </w:style>
  <w:style w:type="paragraph" w:customStyle="1" w:styleId="Numbering1-end">
    <w:name w:val="Numbering1 - end"/>
    <w:basedOn w:val="Numbering1"/>
    <w:next w:val="BodyText1"/>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BodyText1"/>
    <w:qFormat/>
    <w:rsid w:val="00726E3A"/>
    <w:pPr>
      <w:ind w:left="634" w:hanging="274"/>
    </w:pPr>
  </w:style>
  <w:style w:type="paragraph" w:customStyle="1" w:styleId="Numbering3">
    <w:name w:val="Numbering3"/>
    <w:basedOn w:val="Numbering1"/>
    <w:qFormat/>
    <w:rsid w:val="00E7202A"/>
    <w:pPr>
      <w:numPr>
        <w:numId w:val="6"/>
      </w:numPr>
      <w:ind w:left="851" w:hanging="284"/>
    </w:pPr>
    <w:rPr>
      <w:rFonts w:ascii="Ubuntu Light" w:hAnsi="Ubuntu Light"/>
    </w:rPr>
  </w:style>
  <w:style w:type="paragraph" w:customStyle="1" w:styleId="Numbering3-end">
    <w:name w:val="Numbering3 - end"/>
    <w:basedOn w:val="Numbering3"/>
    <w:next w:val="BodyText1"/>
    <w:qFormat/>
    <w:rsid w:val="00726E3A"/>
    <w:pPr>
      <w:ind w:left="994"/>
    </w:pPr>
  </w:style>
  <w:style w:type="paragraph" w:customStyle="1" w:styleId="IntroductoryText">
    <w:name w:val="Introductory Text"/>
    <w:next w:val="Normal"/>
    <w:qFormat/>
    <w:rsid w:val="00C76675"/>
    <w:pPr>
      <w:spacing w:after="240" w:line="240" w:lineRule="auto"/>
    </w:pPr>
    <w:rPr>
      <w:rFonts w:ascii="Ubuntu" w:eastAsia="Arial" w:hAnsi="Ubuntu" w:cs="Times New Roman"/>
      <w:color w:val="12ABDB" w:themeColor="accent2"/>
      <w:sz w:val="28"/>
    </w:rPr>
  </w:style>
  <w:style w:type="paragraph" w:customStyle="1" w:styleId="FigureDescriptor">
    <w:name w:val="Figure Descriptor"/>
    <w:next w:val="BodyText1"/>
    <w:qFormat/>
    <w:rsid w:val="00791321"/>
    <w:pPr>
      <w:spacing w:before="120" w:after="120" w:line="240" w:lineRule="auto"/>
      <w:jc w:val="center"/>
    </w:pPr>
    <w:rPr>
      <w:rFonts w:ascii="Verdana" w:eastAsia="Arial" w:hAnsi="Verdana" w:cs="Times New Roman"/>
      <w:b/>
      <w:color w:val="808080" w:themeColor="background1" w:themeShade="80"/>
      <w:sz w:val="16"/>
      <w:szCs w:val="16"/>
    </w:rPr>
  </w:style>
  <w:style w:type="paragraph" w:customStyle="1" w:styleId="TableText">
    <w:name w:val="Table Text"/>
    <w:qFormat/>
    <w:rsid w:val="005D6B0E"/>
    <w:pPr>
      <w:spacing w:after="0"/>
    </w:pPr>
    <w:rPr>
      <w:rFonts w:ascii="Verdana" w:eastAsia="Arial" w:hAnsi="Verdana"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qFormat/>
    <w:rsid w:val="007131A8"/>
    <w:pPr>
      <w:spacing w:after="0" w:line="240" w:lineRule="auto"/>
      <w:jc w:val="center"/>
    </w:pPr>
    <w:rPr>
      <w:rFonts w:ascii="Ubuntu Light" w:eastAsia="Arial" w:hAnsi="Ubuntu Light" w:cs="Times New Roman"/>
      <w:color w:val="FFFFFF" w:themeColor="background1"/>
      <w:sz w:val="20"/>
      <w:lang w:val="en-GB"/>
    </w:rPr>
  </w:style>
  <w:style w:type="paragraph" w:customStyle="1" w:styleId="TableSubhead">
    <w:name w:val="Table Subhead"/>
    <w:basedOn w:val="Normal"/>
    <w:qFormat/>
    <w:rsid w:val="000A03F7"/>
    <w:pPr>
      <w:spacing w:after="0"/>
    </w:pPr>
    <w:rPr>
      <w:rFonts w:asciiTheme="minorHAnsi" w:hAnsiTheme="minorHAnsi"/>
      <w:color w:val="0070AD" w:themeColor="accent1"/>
    </w:rPr>
  </w:style>
  <w:style w:type="paragraph" w:customStyle="1" w:styleId="TableofContents">
    <w:name w:val="Table of Contents"/>
    <w:rsid w:val="00863AD0"/>
    <w:pPr>
      <w:spacing w:after="720" w:line="240" w:lineRule="auto"/>
    </w:pPr>
    <w:rPr>
      <w:rFonts w:ascii="Verdana" w:eastAsia="Arial" w:hAnsi="Verdana" w:cs="Times New Roman"/>
      <w:color w:val="0070AD" w:themeColor="accent1"/>
      <w:sz w:val="52"/>
      <w:szCs w:val="60"/>
      <w:lang w:val="en-GB"/>
    </w:rPr>
  </w:style>
  <w:style w:type="paragraph" w:styleId="TOC1">
    <w:name w:val="toc 1"/>
    <w:next w:val="TOC2"/>
    <w:autoRedefine/>
    <w:uiPriority w:val="39"/>
    <w:unhideWhenUsed/>
    <w:locked/>
    <w:rsid w:val="00E7202A"/>
    <w:pPr>
      <w:tabs>
        <w:tab w:val="left" w:pos="567"/>
        <w:tab w:val="right" w:leader="dot" w:pos="10199"/>
      </w:tabs>
      <w:spacing w:after="100" w:line="240" w:lineRule="auto"/>
      <w:ind w:left="567" w:hanging="567"/>
    </w:pPr>
    <w:rPr>
      <w:rFonts w:ascii="Ubuntu Light" w:eastAsia="Arial" w:hAnsi="Ubuntu Light" w:cs="Times New Roman"/>
      <w:noProof/>
      <w:sz w:val="20"/>
      <w:lang w:val="en-GB"/>
    </w:rPr>
  </w:style>
  <w:style w:type="paragraph" w:styleId="TOC2">
    <w:name w:val="toc 2"/>
    <w:next w:val="TOC3"/>
    <w:autoRedefine/>
    <w:uiPriority w:val="39"/>
    <w:unhideWhenUsed/>
    <w:locked/>
    <w:rsid w:val="00F37D5F"/>
    <w:pPr>
      <w:tabs>
        <w:tab w:val="left" w:pos="1134"/>
        <w:tab w:val="right" w:leader="dot" w:pos="10199"/>
      </w:tabs>
      <w:spacing w:after="100" w:line="240" w:lineRule="auto"/>
      <w:ind w:left="1134" w:hanging="567"/>
    </w:pPr>
    <w:rPr>
      <w:rFonts w:ascii="Verdana" w:eastAsia="Arial" w:hAnsi="Verdana" w:cs="Times New Roman"/>
      <w:noProof/>
      <w:sz w:val="20"/>
      <w:lang w:val="en-GB"/>
    </w:rPr>
  </w:style>
  <w:style w:type="paragraph" w:styleId="TOC3">
    <w:name w:val="toc 3"/>
    <w:next w:val="TOC4"/>
    <w:autoRedefine/>
    <w:uiPriority w:val="39"/>
    <w:unhideWhenUsed/>
    <w:locked/>
    <w:rsid w:val="00F37D5F"/>
    <w:pPr>
      <w:tabs>
        <w:tab w:val="left" w:pos="1418"/>
        <w:tab w:val="right" w:leader="dot" w:pos="10199"/>
      </w:tabs>
      <w:spacing w:after="100" w:line="240" w:lineRule="auto"/>
      <w:ind w:left="1418" w:hanging="851"/>
    </w:pPr>
    <w:rPr>
      <w:rFonts w:ascii="Verdana" w:eastAsia="Arial" w:hAnsi="Verdana" w:cs="Times New Roman"/>
      <w:noProof/>
      <w:sz w:val="20"/>
      <w:lang w:val="en-GB"/>
      <w14:scene3d>
        <w14:camera w14:prst="orthographicFront"/>
        <w14:lightRig w14:rig="threePt" w14:dir="t">
          <w14:rot w14:lat="0" w14:lon="0" w14:rev="0"/>
        </w14:lightRig>
      </w14:scene3d>
    </w:rPr>
  </w:style>
  <w:style w:type="paragraph" w:styleId="TOC4">
    <w:name w:val="toc 4"/>
    <w:next w:val="TOC5"/>
    <w:autoRedefine/>
    <w:uiPriority w:val="39"/>
    <w:unhideWhenUsed/>
    <w:locked/>
    <w:rsid w:val="00903E1F"/>
    <w:pPr>
      <w:tabs>
        <w:tab w:val="right" w:leader="dot" w:pos="10199"/>
      </w:tabs>
      <w:spacing w:after="100" w:line="240" w:lineRule="auto"/>
      <w:ind w:left="660"/>
    </w:pPr>
    <w:rPr>
      <w:rFonts w:ascii="Arial" w:eastAsia="Arial" w:hAnsi="Arial" w:cs="Times New Roman"/>
      <w:noProof/>
      <w:color w:val="7F7F7F" w:themeColor="text1" w:themeTint="80"/>
      <w:sz w:val="16"/>
      <w:lang w:val="en-GB"/>
    </w:rPr>
  </w:style>
  <w:style w:type="paragraph" w:styleId="TOC5">
    <w:name w:val="toc 5"/>
    <w:next w:val="BodyText1"/>
    <w:autoRedefine/>
    <w:uiPriority w:val="39"/>
    <w:unhideWhenUsed/>
    <w:locked/>
    <w:rsid w:val="00903E1F"/>
    <w:pPr>
      <w:tabs>
        <w:tab w:val="right" w:leader="dot" w:pos="10199"/>
      </w:tabs>
      <w:spacing w:after="100" w:line="240" w:lineRule="auto"/>
      <w:ind w:left="810"/>
    </w:pPr>
    <w:rPr>
      <w:rFonts w:ascii="Arial" w:eastAsia="Arial" w:hAnsi="Arial" w:cs="Times New Roman"/>
      <w:noProof/>
      <w:color w:val="7F7F7F" w:themeColor="text1" w:themeTint="80"/>
      <w:sz w:val="14"/>
      <w:lang w:val="en-GB"/>
    </w:rPr>
  </w:style>
  <w:style w:type="paragraph" w:customStyle="1" w:styleId="CapgeminiFooter">
    <w:name w:val="Capgemini Footer"/>
    <w:qFormat/>
    <w:rsid w:val="0085092C"/>
    <w:pPr>
      <w:tabs>
        <w:tab w:val="right" w:pos="10206"/>
      </w:tabs>
      <w:spacing w:after="0" w:line="240" w:lineRule="auto"/>
      <w:ind w:firstLine="8640"/>
    </w:pPr>
    <w:rPr>
      <w:rFonts w:ascii="Ubuntu Light" w:eastAsia="Arial" w:hAnsi="Ubuntu Light" w:cs="Times New Roman"/>
      <w:b/>
      <w:color w:val="998C85"/>
      <w:sz w:val="18"/>
      <w:lang w:val="en-GB"/>
    </w:rPr>
  </w:style>
  <w:style w:type="paragraph" w:customStyle="1" w:styleId="CapgeminiPageNumber">
    <w:name w:val="Capgemini Page Number"/>
    <w:qFormat/>
    <w:rsid w:val="0085092C"/>
    <w:pPr>
      <w:spacing w:after="0" w:line="240" w:lineRule="auto"/>
      <w:jc w:val="right"/>
    </w:pPr>
    <w:rPr>
      <w:rFonts w:ascii="Ubuntu Light" w:eastAsia="Arial" w:hAnsi="Ubuntu Light"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7131A8"/>
    <w:pPr>
      <w:spacing w:after="0"/>
    </w:pPr>
    <w:rPr>
      <w:rFonts w:ascii="Ubuntu" w:hAnsi="Ubuntu"/>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line="240" w:lineRule="atLeast"/>
      <w:ind w:left="227" w:right="227"/>
    </w:pPr>
    <w:rPr>
      <w:rFonts w:ascii="Arial" w:hAnsi="Arial"/>
      <w:i/>
      <w:color w:val="FFFFFF" w:themeColor="background1"/>
      <w:sz w:val="48"/>
      <w:szCs w:val="48"/>
    </w:rPr>
  </w:style>
  <w:style w:type="paragraph" w:customStyle="1" w:styleId="Titre61">
    <w:name w:val="Titre 61"/>
    <w:basedOn w:val="Normal"/>
    <w:uiPriority w:val="99"/>
    <w:rsid w:val="00713E56"/>
    <w:pPr>
      <w:spacing w:before="60" w:after="60" w:line="240" w:lineRule="atLeast"/>
      <w:contextualSpacing/>
    </w:pPr>
    <w:rPr>
      <w:rFonts w:eastAsia="Times New Roman"/>
      <w:b/>
      <w:color w:val="0070AD" w:themeColor="accent1"/>
      <w:szCs w:val="21"/>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asciiTheme="minorHAnsi" w:eastAsiaTheme="minorEastAsia" w:hAnsiTheme="minorHAnsi"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5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2B143D" w:themeColor="text2"/>
        <w:left w:val="single" w:sz="4" w:space="0" w:color="2B143D" w:themeColor="text2"/>
        <w:bottom w:val="single" w:sz="4" w:space="0" w:color="2B143D" w:themeColor="text2"/>
        <w:right w:val="single" w:sz="4" w:space="0" w:color="2B143D"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B143D"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2B143D" w:themeColor="text2"/>
          <w:bottom w:val="single" w:sz="4" w:space="0" w:color="2B143D" w:themeColor="text2"/>
          <w:right w:val="single" w:sz="4" w:space="0" w:color="2B143D" w:themeColor="text2"/>
          <w:insideH w:val="nil"/>
          <w:insideV w:val="single" w:sz="4" w:space="0" w:color="FFFFFF" w:themeColor="background1"/>
          <w:tl2br w:val="nil"/>
          <w:tr2bl w:val="nil"/>
        </w:tcBorders>
        <w:shd w:val="clear" w:color="auto" w:fill="2B14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85092C"/>
    <w:pPr>
      <w:keepNext/>
      <w:keepLines/>
      <w:spacing w:before="240" w:after="240" w:line="240" w:lineRule="auto"/>
      <w:jc w:val="right"/>
    </w:pPr>
    <w:rPr>
      <w:rFonts w:ascii="Ubuntu Light" w:eastAsia="Arial" w:hAnsi="Ubuntu Light" w:cs="Times New Roman"/>
      <w:b/>
      <w:color w:val="2B143D" w:themeColor="text2"/>
      <w:sz w:val="20"/>
      <w:lang w:val="fr-FR"/>
    </w:rPr>
  </w:style>
  <w:style w:type="paragraph" w:customStyle="1" w:styleId="PulloutQuote">
    <w:name w:val="Pullout Quote"/>
    <w:basedOn w:val="BodyText1"/>
    <w:next w:val="Quote-Source"/>
    <w:qFormat/>
    <w:rsid w:val="00C26698"/>
    <w:pPr>
      <w:keepNext/>
      <w:keepLines/>
    </w:pPr>
    <w:rPr>
      <w:b/>
      <w:color w:val="0070AD" w:themeColor="accent1"/>
      <w:sz w:val="28"/>
    </w:rPr>
  </w:style>
  <w:style w:type="paragraph" w:customStyle="1" w:styleId="Quotes">
    <w:name w:val="Quotes"/>
    <w:qFormat/>
    <w:rsid w:val="007131A8"/>
    <w:pPr>
      <w:spacing w:after="0" w:line="240" w:lineRule="auto"/>
    </w:pPr>
    <w:rPr>
      <w:rFonts w:ascii="Ubuntu" w:eastAsia="Arial" w:hAnsi="Ubuntu" w:cs="Times New Roman"/>
      <w:b/>
      <w:color w:val="CCEFFB" w:themeColor="accent2" w:themeTint="33"/>
      <w:sz w:val="534"/>
    </w:rPr>
  </w:style>
  <w:style w:type="paragraph" w:customStyle="1" w:styleId="NormalQuote">
    <w:name w:val="Normal Quote"/>
    <w:qFormat/>
    <w:rsid w:val="007131A8"/>
    <w:pPr>
      <w:shd w:val="clear" w:color="auto" w:fill="F2F2F2" w:themeFill="background1" w:themeFillShade="F2"/>
      <w:spacing w:after="120" w:line="240" w:lineRule="auto"/>
      <w:jc w:val="both"/>
    </w:pPr>
    <w:rPr>
      <w:rFonts w:ascii="Ubuntu Light" w:eastAsia="Arial" w:hAnsi="Ubuntu Light" w:cs="Times New Roman"/>
      <w:i/>
      <w:color w:val="0070AD" w:themeColor="accent1"/>
      <w:sz w:val="24"/>
      <w:szCs w:val="24"/>
    </w:rPr>
  </w:style>
  <w:style w:type="paragraph" w:customStyle="1" w:styleId="BiosRole">
    <w:name w:val="Bios Role"/>
    <w:qFormat/>
    <w:rsid w:val="00220D13"/>
    <w:pPr>
      <w:spacing w:after="240" w:line="240" w:lineRule="atLeast"/>
    </w:pPr>
    <w:rPr>
      <w:rFonts w:ascii="Verdana" w:eastAsia="Times New Roman" w:hAnsi="Verdana" w:cs="Times New Roman"/>
      <w:b/>
      <w:color w:val="2B143D" w:themeColor="accent3"/>
      <w:szCs w:val="28"/>
    </w:rPr>
  </w:style>
  <w:style w:type="paragraph" w:customStyle="1" w:styleId="MoreInformation">
    <w:name w:val="More Information"/>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85092C"/>
    <w:pPr>
      <w:spacing w:before="120" w:after="240" w:line="240" w:lineRule="auto"/>
    </w:pPr>
    <w:rPr>
      <w:rFonts w:ascii="Ubuntu Light" w:eastAsia="Arial" w:hAnsi="Ubuntu Light"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B143D"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2B143D" w:themeColor="text2"/>
          <w:bottom w:val="single" w:sz="4" w:space="0" w:color="2B143D" w:themeColor="text2"/>
          <w:right w:val="single" w:sz="4" w:space="0" w:color="2B143D" w:themeColor="text2"/>
          <w:insideH w:val="nil"/>
          <w:insideV w:val="single" w:sz="4" w:space="0" w:color="FFFFFF" w:themeColor="background1"/>
          <w:tl2br w:val="nil"/>
          <w:tr2bl w:val="nil"/>
        </w:tcBorders>
        <w:shd w:val="clear" w:color="auto" w:fill="2B14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MU">
    <w:name w:val="CMU"/>
    <w:basedOn w:val="Capgemini-NewVI"/>
    <w:uiPriority w:val="99"/>
    <w:qFormat/>
    <w:rsid w:val="000A03F7"/>
    <w:rPr>
      <w:rFonts w:ascii="Verdana" w:hAnsi="Verdana"/>
      <w:color w:val="3B3B3B" w:themeColor="background2" w:themeShade="40"/>
      <w:sz w:val="20"/>
    </w:rPr>
    <w:tblPr>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cPr>
      <w:vAlign w:val="center"/>
    </w:tcPr>
    <w:tblStylePr w:type="firstRow">
      <w:pPr>
        <w:jc w:val="center"/>
      </w:pPr>
      <w:rPr>
        <w:rFonts w:ascii="Verdana" w:hAnsi="Verdana"/>
        <w:b/>
        <w:color w:val="FFFFFF" w:themeColor="background1"/>
        <w:sz w:val="22"/>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70AD" w:themeFill="accent1"/>
      </w:tcPr>
    </w:tblStylePr>
    <w:tblStylePr w:type="lastRow">
      <w:pPr>
        <w:jc w:val="center"/>
      </w:pPr>
      <w:rPr>
        <w:rFonts w:asciiTheme="minorHAnsi" w:hAnsiTheme="minorHAnsi"/>
        <w:b/>
        <w:color w:val="FFFFFF" w:themeColor="background1"/>
        <w:sz w:val="18"/>
      </w:rPr>
      <w:tblPr/>
      <w:tcPr>
        <w:tcBorders>
          <w:top w:val="single" w:sz="4" w:space="0" w:color="E5E5E5" w:themeColor="text1" w:themeTint="1A"/>
          <w:left w:val="single" w:sz="4" w:space="0" w:color="2B143D" w:themeColor="text2"/>
          <w:bottom w:val="single" w:sz="4" w:space="0" w:color="E5E5E5" w:themeColor="text1" w:themeTint="1A"/>
          <w:right w:val="single" w:sz="4" w:space="0" w:color="2B143D" w:themeColor="text2"/>
          <w:insideH w:val="nil"/>
          <w:insideV w:val="single" w:sz="4" w:space="0" w:color="FFFFFF" w:themeColor="background1"/>
          <w:tl2br w:val="nil"/>
          <w:tr2bl w:val="nil"/>
        </w:tcBorders>
        <w:shd w:val="clear" w:color="auto" w:fill="00C37B" w:themeFill="accent6"/>
        <w:vAlign w:val="center"/>
      </w:tcPr>
    </w:tblStylePr>
    <w:tblStylePr w:type="firstCol">
      <w:pPr>
        <w:jc w:val="left"/>
      </w:pPr>
      <w:rPr>
        <w:rFonts w:ascii="Verdana" w:hAnsi="Verdana"/>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Verdana" w:hAnsi="Verdana"/>
        <w:color w:val="12ABDB" w:themeColor="accent2"/>
        <w:sz w:val="20"/>
      </w:rPr>
    </w:tblStylePr>
  </w:style>
  <w:style w:type="paragraph" w:styleId="NormalWeb">
    <w:name w:val="Normal (Web)"/>
    <w:basedOn w:val="Normal"/>
    <w:uiPriority w:val="99"/>
    <w:semiHidden/>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qFormat/>
    <w:rsid w:val="003F728C"/>
    <w:rPr>
      <w:b/>
      <w:color w:val="FFFFFF" w:themeColor="background1"/>
      <w:sz w:val="16"/>
    </w:rPr>
  </w:style>
  <w:style w:type="character" w:styleId="FollowedHyperlink">
    <w:name w:val="FollowedHyperlink"/>
    <w:basedOn w:val="DefaultParagraphFont"/>
    <w:uiPriority w:val="99"/>
    <w:semiHidden/>
    <w:unhideWhenUsed/>
    <w:locked/>
    <w:rsid w:val="005C3455"/>
    <w:rPr>
      <w:color w:val="12ABDB"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semiHidden/>
    <w:unhideWhenUsed/>
    <w:locked/>
    <w:rsid w:val="0043163A"/>
    <w:rPr>
      <w:szCs w:val="20"/>
    </w:rPr>
  </w:style>
  <w:style w:type="character" w:customStyle="1" w:styleId="CommentTextChar">
    <w:name w:val="Comment Text Char"/>
    <w:basedOn w:val="DefaultParagraphFont"/>
    <w:link w:val="CommentText"/>
    <w:uiPriority w:val="99"/>
    <w:semiHidden/>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keepNext/>
      <w:keepLines/>
      <w:spacing w:before="240"/>
      <w:outlineLvl w:val="9"/>
    </w:pPr>
    <w:rPr>
      <w:rFonts w:asciiTheme="majorHAnsi" w:eastAsiaTheme="majorEastAsia" w:hAnsiTheme="majorHAnsi" w:cstheme="majorBidi"/>
      <w:b/>
      <w:bCs/>
      <w:color w:val="005381" w:themeColor="accent1" w:themeShade="BF"/>
      <w:sz w:val="32"/>
      <w:szCs w:val="32"/>
    </w:rPr>
  </w:style>
  <w:style w:type="paragraph" w:styleId="Title">
    <w:name w:val="Title"/>
    <w:basedOn w:val="Normal"/>
    <w:next w:val="Normal"/>
    <w:link w:val="TitleChar"/>
    <w:uiPriority w:val="10"/>
    <w:qFormat/>
    <w:locked/>
    <w:rsid w:val="00E720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A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locked/>
    <w:rsid w:val="007131A8"/>
    <w:rPr>
      <w:rFonts w:ascii="Ubuntu" w:hAnsi="Ubuntu"/>
      <w:b/>
      <w:bCs/>
    </w:rPr>
  </w:style>
  <w:style w:type="character" w:customStyle="1" w:styleId="Heading5Char">
    <w:name w:val="Heading 5 Char"/>
    <w:basedOn w:val="DefaultParagraphFont"/>
    <w:link w:val="Heading5"/>
    <w:uiPriority w:val="9"/>
    <w:semiHidden/>
    <w:rsid w:val="0049527F"/>
    <w:rPr>
      <w:rFonts w:asciiTheme="majorHAnsi" w:eastAsiaTheme="majorEastAsia" w:hAnsiTheme="majorHAnsi" w:cstheme="majorBidi"/>
      <w:color w:val="005381" w:themeColor="accent1" w:themeShade="BF"/>
      <w:spacing w:val="-2"/>
      <w:sz w:val="20"/>
      <w:lang w:val="nl-NL"/>
    </w:rPr>
  </w:style>
  <w:style w:type="character" w:customStyle="1" w:styleId="Heading6Char">
    <w:name w:val="Heading 6 Char"/>
    <w:basedOn w:val="DefaultParagraphFont"/>
    <w:link w:val="Heading6"/>
    <w:uiPriority w:val="9"/>
    <w:semiHidden/>
    <w:rsid w:val="0049527F"/>
    <w:rPr>
      <w:rFonts w:asciiTheme="majorHAnsi" w:eastAsiaTheme="majorEastAsia" w:hAnsiTheme="majorHAnsi" w:cstheme="majorBidi"/>
      <w:color w:val="003756" w:themeColor="accent1" w:themeShade="7F"/>
      <w:spacing w:val="-2"/>
      <w:sz w:val="20"/>
      <w:lang w:val="nl-NL"/>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pacing w:val="-2"/>
      <w:sz w:val="20"/>
      <w:lang w:val="nl-NL"/>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pacing w:val="-2"/>
      <w:sz w:val="21"/>
      <w:szCs w:val="21"/>
      <w:lang w:val="nl-NL"/>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pacing w:val="-2"/>
      <w:sz w:val="21"/>
      <w:szCs w:val="21"/>
      <w:lang w:val="nl-NL"/>
    </w:rPr>
  </w:style>
  <w:style w:type="paragraph" w:customStyle="1" w:styleId="Head1">
    <w:name w:val="Head1"/>
    <w:basedOn w:val="Heading10"/>
    <w:qFormat/>
    <w:rsid w:val="00386DD3"/>
    <w:pPr>
      <w:numPr>
        <w:numId w:val="0"/>
      </w:numPr>
      <w:outlineLvl w:val="0"/>
    </w:pPr>
    <w:rPr>
      <w:rFonts w:ascii="Ubuntu Light" w:hAnsi="Ubuntu Light" w:cs="Arial"/>
      <w:bCs/>
      <w:color w:val="2B143D" w:themeColor="accent3"/>
      <w:lang w:val="fr-FR"/>
    </w:rPr>
  </w:style>
  <w:style w:type="paragraph" w:customStyle="1" w:styleId="QuestionStyle">
    <w:name w:val="Question Style"/>
    <w:next w:val="Normal"/>
    <w:uiPriority w:val="19"/>
    <w:qFormat/>
    <w:rsid w:val="00826A44"/>
    <w:pPr>
      <w:pBdr>
        <w:top w:val="single" w:sz="4" w:space="1" w:color="auto"/>
        <w:bottom w:val="single" w:sz="4" w:space="1" w:color="auto"/>
      </w:pBdr>
      <w:spacing w:before="240" w:after="120"/>
    </w:pPr>
    <w:rPr>
      <w:rFonts w:ascii="Ubuntu Light" w:eastAsia="Calibri" w:hAnsi="Ubuntu Light" w:cs="Times New Roman"/>
      <w:color w:val="FF304C" w:themeColor="accent4"/>
      <w:sz w:val="20"/>
      <w:szCs w:val="20"/>
      <w:lang w:eastAsia="en-GB"/>
    </w:rPr>
  </w:style>
  <w:style w:type="paragraph" w:customStyle="1" w:styleId="BoilerplateHead1">
    <w:name w:val="Boilerplate Head 1"/>
    <w:basedOn w:val="BoilerplateHead"/>
    <w:qFormat/>
    <w:rsid w:val="00B5237B"/>
    <w:pPr>
      <w:pBdr>
        <w:bottom w:val="single" w:sz="4" w:space="1" w:color="FFFFFF" w:themeColor="background1"/>
      </w:pBdr>
      <w:spacing w:before="5880"/>
      <w:ind w:left="0"/>
    </w:pPr>
    <w:rPr>
      <w:caps w:val="0"/>
      <w:color w:val="FFFFFF" w:themeColor="background1"/>
      <w:spacing w:val="0"/>
    </w:rPr>
  </w:style>
  <w:style w:type="paragraph" w:customStyle="1" w:styleId="Boilerplatetext1">
    <w:name w:val="Boilerplate text 1"/>
    <w:basedOn w:val="BoilerplateText"/>
    <w:qFormat/>
    <w:rsid w:val="00D4250B"/>
  </w:style>
  <w:style w:type="character" w:customStyle="1" w:styleId="Mentionnonrsolue1">
    <w:name w:val="Mention non résolue1"/>
    <w:basedOn w:val="DefaultParagraphFont"/>
    <w:uiPriority w:val="99"/>
    <w:semiHidden/>
    <w:unhideWhenUsed/>
    <w:rsid w:val="00A337DE"/>
    <w:rPr>
      <w:color w:val="605E5C"/>
      <w:shd w:val="clear" w:color="auto" w:fill="E1DFDD"/>
    </w:rPr>
  </w:style>
  <w:style w:type="character" w:styleId="PageNumber">
    <w:name w:val="page number"/>
    <w:basedOn w:val="DefaultParagraphFont"/>
    <w:locked/>
    <w:rsid w:val="00385D18"/>
    <w:rPr>
      <w:rFonts w:ascii="Arial Bold" w:hAnsi="Arial Bold"/>
      <w:b/>
      <w:color w:val="F00000"/>
      <w:sz w:val="16"/>
      <w:lang w:val="en-GB"/>
    </w:rPr>
  </w:style>
  <w:style w:type="paragraph" w:customStyle="1" w:styleId="Footergrey">
    <w:name w:val="Footer grey"/>
    <w:basedOn w:val="Normal"/>
    <w:link w:val="FootergreyChar"/>
    <w:qFormat/>
    <w:rsid w:val="00385D18"/>
    <w:rPr>
      <w:rFonts w:asciiTheme="minorHAnsi" w:hAnsiTheme="minorHAnsi"/>
      <w:color w:val="808080" w:themeColor="background1" w:themeShade="80"/>
      <w:sz w:val="16"/>
      <w:szCs w:val="16"/>
    </w:rPr>
  </w:style>
  <w:style w:type="character" w:styleId="PlaceholderText">
    <w:name w:val="Placeholder Text"/>
    <w:basedOn w:val="DefaultParagraphFont"/>
    <w:uiPriority w:val="99"/>
    <w:semiHidden/>
    <w:locked/>
    <w:rsid w:val="00385D18"/>
    <w:rPr>
      <w:color w:val="808080"/>
    </w:rPr>
  </w:style>
  <w:style w:type="character" w:customStyle="1" w:styleId="FootergreyChar">
    <w:name w:val="Footer grey Char"/>
    <w:basedOn w:val="DefaultParagraphFont"/>
    <w:link w:val="Footergrey"/>
    <w:rsid w:val="00385D18"/>
    <w:rPr>
      <w:rFonts w:eastAsia="Arial" w:cs="Times New Roman"/>
      <w:color w:val="808080" w:themeColor="background1" w:themeShade="80"/>
      <w:sz w:val="16"/>
      <w:szCs w:val="16"/>
    </w:rPr>
  </w:style>
  <w:style w:type="character" w:styleId="UnresolvedMention">
    <w:name w:val="Unresolved Mention"/>
    <w:basedOn w:val="DefaultParagraphFont"/>
    <w:uiPriority w:val="99"/>
    <w:semiHidden/>
    <w:unhideWhenUsed/>
    <w:rsid w:val="00480E13"/>
    <w:rPr>
      <w:color w:val="605E5C"/>
      <w:shd w:val="clear" w:color="auto" w:fill="E1DFDD"/>
    </w:rPr>
  </w:style>
  <w:style w:type="paragraph" w:styleId="ListParagraph">
    <w:name w:val="List Paragraph"/>
    <w:basedOn w:val="Normal"/>
    <w:uiPriority w:val="34"/>
    <w:qFormat/>
    <w:locked/>
    <w:rsid w:val="00EB5DCB"/>
    <w:pPr>
      <w:ind w:left="720"/>
      <w:contextualSpacing/>
    </w:pPr>
  </w:style>
  <w:style w:type="character" w:styleId="SubtleReference">
    <w:name w:val="Subtle Reference"/>
    <w:basedOn w:val="DefaultParagraphFont"/>
    <w:uiPriority w:val="31"/>
    <w:qFormat/>
    <w:locked/>
    <w:rsid w:val="007131A8"/>
    <w:rPr>
      <w:rFonts w:ascii="Ubuntu" w:hAnsi="Ubuntu"/>
      <w:smallCaps/>
      <w:color w:val="5A5A5A" w:themeColor="text1" w:themeTint="A5"/>
    </w:rPr>
  </w:style>
  <w:style w:type="character" w:styleId="IntenseReference">
    <w:name w:val="Intense Reference"/>
    <w:basedOn w:val="DefaultParagraphFont"/>
    <w:uiPriority w:val="32"/>
    <w:qFormat/>
    <w:locked/>
    <w:rsid w:val="007131A8"/>
    <w:rPr>
      <w:rFonts w:ascii="Ubuntu" w:hAnsi="Ubuntu"/>
      <w:b/>
      <w:bCs/>
      <w:smallCaps/>
      <w:color w:val="0070AD" w:themeColor="accent1"/>
      <w:spacing w:val="5"/>
    </w:rPr>
  </w:style>
  <w:style w:type="character" w:styleId="BookTitle">
    <w:name w:val="Book Title"/>
    <w:basedOn w:val="DefaultParagraphFont"/>
    <w:uiPriority w:val="33"/>
    <w:qFormat/>
    <w:locked/>
    <w:rsid w:val="007131A8"/>
    <w:rPr>
      <w:rFonts w:ascii="Ubuntu" w:hAnsi="Ubuntu"/>
      <w:b/>
      <w:bCs/>
      <w:i/>
      <w:iCs/>
      <w:spacing w:val="5"/>
    </w:rPr>
  </w:style>
  <w:style w:type="paragraph" w:styleId="EndnoteText">
    <w:name w:val="endnote text"/>
    <w:basedOn w:val="Normal"/>
    <w:link w:val="EndnoteTextChar"/>
    <w:uiPriority w:val="99"/>
    <w:semiHidden/>
    <w:unhideWhenUsed/>
    <w:locked/>
    <w:rsid w:val="00E20991"/>
    <w:pPr>
      <w:spacing w:after="0" w:line="240" w:lineRule="auto"/>
    </w:pPr>
    <w:rPr>
      <w:szCs w:val="20"/>
    </w:rPr>
  </w:style>
  <w:style w:type="character" w:customStyle="1" w:styleId="EndnoteTextChar">
    <w:name w:val="Endnote Text Char"/>
    <w:basedOn w:val="DefaultParagraphFont"/>
    <w:link w:val="EndnoteText"/>
    <w:uiPriority w:val="99"/>
    <w:semiHidden/>
    <w:rsid w:val="00E20991"/>
    <w:rPr>
      <w:rFonts w:ascii="Ubuntu Light" w:eastAsia="Arial" w:hAnsi="Ubuntu Light" w:cs="Times New Roman"/>
      <w:spacing w:val="-2"/>
      <w:sz w:val="20"/>
      <w:szCs w:val="20"/>
      <w:lang w:val="nl-NL"/>
    </w:rPr>
  </w:style>
  <w:style w:type="character" w:styleId="EndnoteReference">
    <w:name w:val="endnote reference"/>
    <w:basedOn w:val="DefaultParagraphFont"/>
    <w:uiPriority w:val="99"/>
    <w:semiHidden/>
    <w:unhideWhenUsed/>
    <w:locked/>
    <w:rsid w:val="00E20991"/>
    <w:rPr>
      <w:vertAlign w:val="superscript"/>
    </w:rPr>
  </w:style>
  <w:style w:type="paragraph" w:styleId="Caption">
    <w:name w:val="caption"/>
    <w:basedOn w:val="Normal"/>
    <w:next w:val="Normal"/>
    <w:uiPriority w:val="35"/>
    <w:unhideWhenUsed/>
    <w:qFormat/>
    <w:locked/>
    <w:rsid w:val="00E20991"/>
    <w:pPr>
      <w:spacing w:after="200" w:line="240" w:lineRule="auto"/>
    </w:pPr>
    <w:rPr>
      <w:i/>
      <w:iCs/>
      <w:color w:val="2B143D" w:themeColor="text2"/>
      <w:sz w:val="18"/>
      <w:szCs w:val="18"/>
    </w:rPr>
  </w:style>
  <w:style w:type="paragraph" w:styleId="Bibliography">
    <w:name w:val="Bibliography"/>
    <w:basedOn w:val="Normal"/>
    <w:next w:val="Normal"/>
    <w:uiPriority w:val="37"/>
    <w:unhideWhenUsed/>
    <w:locked/>
    <w:rsid w:val="003572AF"/>
  </w:style>
  <w:style w:type="paragraph" w:styleId="TableofFigures">
    <w:name w:val="table of figures"/>
    <w:basedOn w:val="Normal"/>
    <w:next w:val="Normal"/>
    <w:uiPriority w:val="99"/>
    <w:unhideWhenUsed/>
    <w:locked/>
    <w:rsid w:val="004C546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95284">
      <w:bodyDiv w:val="1"/>
      <w:marLeft w:val="0"/>
      <w:marRight w:val="0"/>
      <w:marTop w:val="0"/>
      <w:marBottom w:val="0"/>
      <w:divBdr>
        <w:top w:val="none" w:sz="0" w:space="0" w:color="auto"/>
        <w:left w:val="none" w:sz="0" w:space="0" w:color="auto"/>
        <w:bottom w:val="none" w:sz="0" w:space="0" w:color="auto"/>
        <w:right w:val="none" w:sz="0" w:space="0" w:color="auto"/>
      </w:divBdr>
    </w:div>
    <w:div w:id="218054299">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83074318">
      <w:bodyDiv w:val="1"/>
      <w:marLeft w:val="0"/>
      <w:marRight w:val="0"/>
      <w:marTop w:val="0"/>
      <w:marBottom w:val="0"/>
      <w:divBdr>
        <w:top w:val="none" w:sz="0" w:space="0" w:color="auto"/>
        <w:left w:val="none" w:sz="0" w:space="0" w:color="auto"/>
        <w:bottom w:val="none" w:sz="0" w:space="0" w:color="auto"/>
        <w:right w:val="none" w:sz="0" w:space="0" w:color="auto"/>
      </w:divBdr>
    </w:div>
    <w:div w:id="324820044">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413211180">
      <w:bodyDiv w:val="1"/>
      <w:marLeft w:val="0"/>
      <w:marRight w:val="0"/>
      <w:marTop w:val="0"/>
      <w:marBottom w:val="0"/>
      <w:divBdr>
        <w:top w:val="none" w:sz="0" w:space="0" w:color="auto"/>
        <w:left w:val="none" w:sz="0" w:space="0" w:color="auto"/>
        <w:bottom w:val="none" w:sz="0" w:space="0" w:color="auto"/>
        <w:right w:val="none" w:sz="0" w:space="0" w:color="auto"/>
      </w:divBdr>
    </w:div>
    <w:div w:id="474225974">
      <w:bodyDiv w:val="1"/>
      <w:marLeft w:val="0"/>
      <w:marRight w:val="0"/>
      <w:marTop w:val="0"/>
      <w:marBottom w:val="0"/>
      <w:divBdr>
        <w:top w:val="none" w:sz="0" w:space="0" w:color="auto"/>
        <w:left w:val="none" w:sz="0" w:space="0" w:color="auto"/>
        <w:bottom w:val="none" w:sz="0" w:space="0" w:color="auto"/>
        <w:right w:val="none" w:sz="0" w:space="0" w:color="auto"/>
      </w:divBdr>
    </w:div>
    <w:div w:id="513762614">
      <w:bodyDiv w:val="1"/>
      <w:marLeft w:val="0"/>
      <w:marRight w:val="0"/>
      <w:marTop w:val="0"/>
      <w:marBottom w:val="0"/>
      <w:divBdr>
        <w:top w:val="none" w:sz="0" w:space="0" w:color="auto"/>
        <w:left w:val="none" w:sz="0" w:space="0" w:color="auto"/>
        <w:bottom w:val="none" w:sz="0" w:space="0" w:color="auto"/>
        <w:right w:val="none" w:sz="0" w:space="0" w:color="auto"/>
      </w:divBdr>
    </w:div>
    <w:div w:id="596063266">
      <w:bodyDiv w:val="1"/>
      <w:marLeft w:val="0"/>
      <w:marRight w:val="0"/>
      <w:marTop w:val="0"/>
      <w:marBottom w:val="0"/>
      <w:divBdr>
        <w:top w:val="none" w:sz="0" w:space="0" w:color="auto"/>
        <w:left w:val="none" w:sz="0" w:space="0" w:color="auto"/>
        <w:bottom w:val="none" w:sz="0" w:space="0" w:color="auto"/>
        <w:right w:val="none" w:sz="0" w:space="0" w:color="auto"/>
      </w:divBdr>
    </w:div>
    <w:div w:id="599026436">
      <w:bodyDiv w:val="1"/>
      <w:marLeft w:val="0"/>
      <w:marRight w:val="0"/>
      <w:marTop w:val="0"/>
      <w:marBottom w:val="0"/>
      <w:divBdr>
        <w:top w:val="none" w:sz="0" w:space="0" w:color="auto"/>
        <w:left w:val="none" w:sz="0" w:space="0" w:color="auto"/>
        <w:bottom w:val="none" w:sz="0" w:space="0" w:color="auto"/>
        <w:right w:val="none" w:sz="0" w:space="0" w:color="auto"/>
      </w:divBdr>
    </w:div>
    <w:div w:id="604271207">
      <w:bodyDiv w:val="1"/>
      <w:marLeft w:val="0"/>
      <w:marRight w:val="0"/>
      <w:marTop w:val="0"/>
      <w:marBottom w:val="0"/>
      <w:divBdr>
        <w:top w:val="none" w:sz="0" w:space="0" w:color="auto"/>
        <w:left w:val="none" w:sz="0" w:space="0" w:color="auto"/>
        <w:bottom w:val="none" w:sz="0" w:space="0" w:color="auto"/>
        <w:right w:val="none" w:sz="0" w:space="0" w:color="auto"/>
      </w:divBdr>
    </w:div>
    <w:div w:id="637031206">
      <w:bodyDiv w:val="1"/>
      <w:marLeft w:val="0"/>
      <w:marRight w:val="0"/>
      <w:marTop w:val="0"/>
      <w:marBottom w:val="0"/>
      <w:divBdr>
        <w:top w:val="none" w:sz="0" w:space="0" w:color="auto"/>
        <w:left w:val="none" w:sz="0" w:space="0" w:color="auto"/>
        <w:bottom w:val="none" w:sz="0" w:space="0" w:color="auto"/>
        <w:right w:val="none" w:sz="0" w:space="0" w:color="auto"/>
      </w:divBdr>
    </w:div>
    <w:div w:id="644241143">
      <w:bodyDiv w:val="1"/>
      <w:marLeft w:val="0"/>
      <w:marRight w:val="0"/>
      <w:marTop w:val="0"/>
      <w:marBottom w:val="0"/>
      <w:divBdr>
        <w:top w:val="none" w:sz="0" w:space="0" w:color="auto"/>
        <w:left w:val="none" w:sz="0" w:space="0" w:color="auto"/>
        <w:bottom w:val="none" w:sz="0" w:space="0" w:color="auto"/>
        <w:right w:val="none" w:sz="0" w:space="0" w:color="auto"/>
      </w:divBdr>
    </w:div>
    <w:div w:id="672680016">
      <w:bodyDiv w:val="1"/>
      <w:marLeft w:val="0"/>
      <w:marRight w:val="0"/>
      <w:marTop w:val="0"/>
      <w:marBottom w:val="0"/>
      <w:divBdr>
        <w:top w:val="none" w:sz="0" w:space="0" w:color="auto"/>
        <w:left w:val="none" w:sz="0" w:space="0" w:color="auto"/>
        <w:bottom w:val="none" w:sz="0" w:space="0" w:color="auto"/>
        <w:right w:val="none" w:sz="0" w:space="0" w:color="auto"/>
      </w:divBdr>
    </w:div>
    <w:div w:id="685134238">
      <w:bodyDiv w:val="1"/>
      <w:marLeft w:val="0"/>
      <w:marRight w:val="0"/>
      <w:marTop w:val="0"/>
      <w:marBottom w:val="0"/>
      <w:divBdr>
        <w:top w:val="none" w:sz="0" w:space="0" w:color="auto"/>
        <w:left w:val="none" w:sz="0" w:space="0" w:color="auto"/>
        <w:bottom w:val="none" w:sz="0" w:space="0" w:color="auto"/>
        <w:right w:val="none" w:sz="0" w:space="0" w:color="auto"/>
      </w:divBdr>
    </w:div>
    <w:div w:id="901065438">
      <w:bodyDiv w:val="1"/>
      <w:marLeft w:val="0"/>
      <w:marRight w:val="0"/>
      <w:marTop w:val="0"/>
      <w:marBottom w:val="0"/>
      <w:divBdr>
        <w:top w:val="none" w:sz="0" w:space="0" w:color="auto"/>
        <w:left w:val="none" w:sz="0" w:space="0" w:color="auto"/>
        <w:bottom w:val="none" w:sz="0" w:space="0" w:color="auto"/>
        <w:right w:val="none" w:sz="0" w:space="0" w:color="auto"/>
      </w:divBdr>
    </w:div>
    <w:div w:id="909075404">
      <w:bodyDiv w:val="1"/>
      <w:marLeft w:val="0"/>
      <w:marRight w:val="0"/>
      <w:marTop w:val="0"/>
      <w:marBottom w:val="0"/>
      <w:divBdr>
        <w:top w:val="none" w:sz="0" w:space="0" w:color="auto"/>
        <w:left w:val="none" w:sz="0" w:space="0" w:color="auto"/>
        <w:bottom w:val="none" w:sz="0" w:space="0" w:color="auto"/>
        <w:right w:val="none" w:sz="0" w:space="0" w:color="auto"/>
      </w:divBdr>
    </w:div>
    <w:div w:id="944846914">
      <w:bodyDiv w:val="1"/>
      <w:marLeft w:val="0"/>
      <w:marRight w:val="0"/>
      <w:marTop w:val="0"/>
      <w:marBottom w:val="0"/>
      <w:divBdr>
        <w:top w:val="none" w:sz="0" w:space="0" w:color="auto"/>
        <w:left w:val="none" w:sz="0" w:space="0" w:color="auto"/>
        <w:bottom w:val="none" w:sz="0" w:space="0" w:color="auto"/>
        <w:right w:val="none" w:sz="0" w:space="0" w:color="auto"/>
      </w:divBdr>
    </w:div>
    <w:div w:id="954216556">
      <w:bodyDiv w:val="1"/>
      <w:marLeft w:val="0"/>
      <w:marRight w:val="0"/>
      <w:marTop w:val="0"/>
      <w:marBottom w:val="0"/>
      <w:divBdr>
        <w:top w:val="none" w:sz="0" w:space="0" w:color="auto"/>
        <w:left w:val="none" w:sz="0" w:space="0" w:color="auto"/>
        <w:bottom w:val="none" w:sz="0" w:space="0" w:color="auto"/>
        <w:right w:val="none" w:sz="0" w:space="0" w:color="auto"/>
      </w:divBdr>
    </w:div>
    <w:div w:id="961113265">
      <w:bodyDiv w:val="1"/>
      <w:marLeft w:val="0"/>
      <w:marRight w:val="0"/>
      <w:marTop w:val="0"/>
      <w:marBottom w:val="0"/>
      <w:divBdr>
        <w:top w:val="none" w:sz="0" w:space="0" w:color="auto"/>
        <w:left w:val="none" w:sz="0" w:space="0" w:color="auto"/>
        <w:bottom w:val="none" w:sz="0" w:space="0" w:color="auto"/>
        <w:right w:val="none" w:sz="0" w:space="0" w:color="auto"/>
      </w:divBdr>
    </w:div>
    <w:div w:id="998539106">
      <w:bodyDiv w:val="1"/>
      <w:marLeft w:val="0"/>
      <w:marRight w:val="0"/>
      <w:marTop w:val="0"/>
      <w:marBottom w:val="0"/>
      <w:divBdr>
        <w:top w:val="none" w:sz="0" w:space="0" w:color="auto"/>
        <w:left w:val="none" w:sz="0" w:space="0" w:color="auto"/>
        <w:bottom w:val="none" w:sz="0" w:space="0" w:color="auto"/>
        <w:right w:val="none" w:sz="0" w:space="0" w:color="auto"/>
      </w:divBdr>
    </w:div>
    <w:div w:id="1141071399">
      <w:bodyDiv w:val="1"/>
      <w:marLeft w:val="0"/>
      <w:marRight w:val="0"/>
      <w:marTop w:val="0"/>
      <w:marBottom w:val="0"/>
      <w:divBdr>
        <w:top w:val="none" w:sz="0" w:space="0" w:color="auto"/>
        <w:left w:val="none" w:sz="0" w:space="0" w:color="auto"/>
        <w:bottom w:val="none" w:sz="0" w:space="0" w:color="auto"/>
        <w:right w:val="none" w:sz="0" w:space="0" w:color="auto"/>
      </w:divBdr>
    </w:div>
    <w:div w:id="1206597346">
      <w:bodyDiv w:val="1"/>
      <w:marLeft w:val="0"/>
      <w:marRight w:val="0"/>
      <w:marTop w:val="0"/>
      <w:marBottom w:val="0"/>
      <w:divBdr>
        <w:top w:val="none" w:sz="0" w:space="0" w:color="auto"/>
        <w:left w:val="none" w:sz="0" w:space="0" w:color="auto"/>
        <w:bottom w:val="none" w:sz="0" w:space="0" w:color="auto"/>
        <w:right w:val="none" w:sz="0" w:space="0" w:color="auto"/>
      </w:divBdr>
    </w:div>
    <w:div w:id="1301838147">
      <w:bodyDiv w:val="1"/>
      <w:marLeft w:val="0"/>
      <w:marRight w:val="0"/>
      <w:marTop w:val="0"/>
      <w:marBottom w:val="0"/>
      <w:divBdr>
        <w:top w:val="none" w:sz="0" w:space="0" w:color="auto"/>
        <w:left w:val="none" w:sz="0" w:space="0" w:color="auto"/>
        <w:bottom w:val="none" w:sz="0" w:space="0" w:color="auto"/>
        <w:right w:val="none" w:sz="0" w:space="0" w:color="auto"/>
      </w:divBdr>
    </w:div>
    <w:div w:id="1419130101">
      <w:bodyDiv w:val="1"/>
      <w:marLeft w:val="0"/>
      <w:marRight w:val="0"/>
      <w:marTop w:val="0"/>
      <w:marBottom w:val="0"/>
      <w:divBdr>
        <w:top w:val="none" w:sz="0" w:space="0" w:color="auto"/>
        <w:left w:val="none" w:sz="0" w:space="0" w:color="auto"/>
        <w:bottom w:val="none" w:sz="0" w:space="0" w:color="auto"/>
        <w:right w:val="none" w:sz="0" w:space="0" w:color="auto"/>
      </w:divBdr>
    </w:div>
    <w:div w:id="1549730533">
      <w:bodyDiv w:val="1"/>
      <w:marLeft w:val="0"/>
      <w:marRight w:val="0"/>
      <w:marTop w:val="0"/>
      <w:marBottom w:val="0"/>
      <w:divBdr>
        <w:top w:val="none" w:sz="0" w:space="0" w:color="auto"/>
        <w:left w:val="none" w:sz="0" w:space="0" w:color="auto"/>
        <w:bottom w:val="none" w:sz="0" w:space="0" w:color="auto"/>
        <w:right w:val="none" w:sz="0" w:space="0" w:color="auto"/>
      </w:divBdr>
    </w:div>
    <w:div w:id="1590506464">
      <w:bodyDiv w:val="1"/>
      <w:marLeft w:val="0"/>
      <w:marRight w:val="0"/>
      <w:marTop w:val="0"/>
      <w:marBottom w:val="0"/>
      <w:divBdr>
        <w:top w:val="none" w:sz="0" w:space="0" w:color="auto"/>
        <w:left w:val="none" w:sz="0" w:space="0" w:color="auto"/>
        <w:bottom w:val="none" w:sz="0" w:space="0" w:color="auto"/>
        <w:right w:val="none" w:sz="0" w:space="0" w:color="auto"/>
      </w:divBdr>
    </w:div>
    <w:div w:id="1649356684">
      <w:bodyDiv w:val="1"/>
      <w:marLeft w:val="0"/>
      <w:marRight w:val="0"/>
      <w:marTop w:val="0"/>
      <w:marBottom w:val="0"/>
      <w:divBdr>
        <w:top w:val="none" w:sz="0" w:space="0" w:color="auto"/>
        <w:left w:val="none" w:sz="0" w:space="0" w:color="auto"/>
        <w:bottom w:val="none" w:sz="0" w:space="0" w:color="auto"/>
        <w:right w:val="none" w:sz="0" w:space="0" w:color="auto"/>
      </w:divBdr>
    </w:div>
    <w:div w:id="1684435149">
      <w:bodyDiv w:val="1"/>
      <w:marLeft w:val="0"/>
      <w:marRight w:val="0"/>
      <w:marTop w:val="0"/>
      <w:marBottom w:val="0"/>
      <w:divBdr>
        <w:top w:val="none" w:sz="0" w:space="0" w:color="auto"/>
        <w:left w:val="none" w:sz="0" w:space="0" w:color="auto"/>
        <w:bottom w:val="none" w:sz="0" w:space="0" w:color="auto"/>
        <w:right w:val="none" w:sz="0" w:space="0" w:color="auto"/>
      </w:divBdr>
    </w:div>
    <w:div w:id="1691754319">
      <w:bodyDiv w:val="1"/>
      <w:marLeft w:val="0"/>
      <w:marRight w:val="0"/>
      <w:marTop w:val="0"/>
      <w:marBottom w:val="0"/>
      <w:divBdr>
        <w:top w:val="none" w:sz="0" w:space="0" w:color="auto"/>
        <w:left w:val="none" w:sz="0" w:space="0" w:color="auto"/>
        <w:bottom w:val="none" w:sz="0" w:space="0" w:color="auto"/>
        <w:right w:val="none" w:sz="0" w:space="0" w:color="auto"/>
      </w:divBdr>
    </w:div>
    <w:div w:id="1737127457">
      <w:bodyDiv w:val="1"/>
      <w:marLeft w:val="0"/>
      <w:marRight w:val="0"/>
      <w:marTop w:val="0"/>
      <w:marBottom w:val="0"/>
      <w:divBdr>
        <w:top w:val="none" w:sz="0" w:space="0" w:color="auto"/>
        <w:left w:val="none" w:sz="0" w:space="0" w:color="auto"/>
        <w:bottom w:val="none" w:sz="0" w:space="0" w:color="auto"/>
        <w:right w:val="none" w:sz="0" w:space="0" w:color="auto"/>
      </w:divBdr>
    </w:div>
    <w:div w:id="1761828050">
      <w:bodyDiv w:val="1"/>
      <w:marLeft w:val="0"/>
      <w:marRight w:val="0"/>
      <w:marTop w:val="0"/>
      <w:marBottom w:val="0"/>
      <w:divBdr>
        <w:top w:val="none" w:sz="0" w:space="0" w:color="auto"/>
        <w:left w:val="none" w:sz="0" w:space="0" w:color="auto"/>
        <w:bottom w:val="none" w:sz="0" w:space="0" w:color="auto"/>
        <w:right w:val="none" w:sz="0" w:space="0" w:color="auto"/>
      </w:divBdr>
    </w:div>
    <w:div w:id="1862428160">
      <w:bodyDiv w:val="1"/>
      <w:marLeft w:val="0"/>
      <w:marRight w:val="0"/>
      <w:marTop w:val="0"/>
      <w:marBottom w:val="0"/>
      <w:divBdr>
        <w:top w:val="none" w:sz="0" w:space="0" w:color="auto"/>
        <w:left w:val="none" w:sz="0" w:space="0" w:color="auto"/>
        <w:bottom w:val="none" w:sz="0" w:space="0" w:color="auto"/>
        <w:right w:val="none" w:sz="0" w:space="0" w:color="auto"/>
      </w:divBdr>
    </w:div>
    <w:div w:id="1884825560">
      <w:bodyDiv w:val="1"/>
      <w:marLeft w:val="0"/>
      <w:marRight w:val="0"/>
      <w:marTop w:val="0"/>
      <w:marBottom w:val="0"/>
      <w:divBdr>
        <w:top w:val="none" w:sz="0" w:space="0" w:color="auto"/>
        <w:left w:val="none" w:sz="0" w:space="0" w:color="auto"/>
        <w:bottom w:val="none" w:sz="0" w:space="0" w:color="auto"/>
        <w:right w:val="none" w:sz="0" w:space="0" w:color="auto"/>
      </w:divBdr>
    </w:div>
    <w:div w:id="1889760518">
      <w:bodyDiv w:val="1"/>
      <w:marLeft w:val="0"/>
      <w:marRight w:val="0"/>
      <w:marTop w:val="0"/>
      <w:marBottom w:val="0"/>
      <w:divBdr>
        <w:top w:val="none" w:sz="0" w:space="0" w:color="auto"/>
        <w:left w:val="none" w:sz="0" w:space="0" w:color="auto"/>
        <w:bottom w:val="none" w:sz="0" w:space="0" w:color="auto"/>
        <w:right w:val="none" w:sz="0" w:space="0" w:color="auto"/>
      </w:divBdr>
    </w:div>
    <w:div w:id="2037463184">
      <w:bodyDiv w:val="1"/>
      <w:marLeft w:val="0"/>
      <w:marRight w:val="0"/>
      <w:marTop w:val="0"/>
      <w:marBottom w:val="0"/>
      <w:divBdr>
        <w:top w:val="none" w:sz="0" w:space="0" w:color="auto"/>
        <w:left w:val="none" w:sz="0" w:space="0" w:color="auto"/>
        <w:bottom w:val="none" w:sz="0" w:space="0" w:color="auto"/>
        <w:right w:val="none" w:sz="0" w:space="0" w:color="auto"/>
      </w:divBdr>
    </w:div>
    <w:div w:id="210757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tilsley\Downloads\Sogeti_Word-Standar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28471D6D-0A8F-456A-BBB5-8AF3B5BB9DB4}"/>
      </w:docPartPr>
      <w:docPartBody>
        <w:p w:rsidR="00DE3AAF" w:rsidRDefault="009F1798">
          <w:r w:rsidRPr="0086067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Ubuntu Light">
    <w:panose1 w:val="020B0304030602030204"/>
    <w:charset w:val="00"/>
    <w:family w:val="swiss"/>
    <w:pitch w:val="variable"/>
    <w:sig w:usb0="E00002FF" w:usb1="5000205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font>
  <w:font w:name="Ubuntu Mono">
    <w:charset w:val="00"/>
    <w:family w:val="modern"/>
    <w:pitch w:val="fixed"/>
    <w:sig w:usb0="E00002FF"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98"/>
    <w:rsid w:val="00035BDA"/>
    <w:rsid w:val="00081DFE"/>
    <w:rsid w:val="00097316"/>
    <w:rsid w:val="000E0102"/>
    <w:rsid w:val="0011683D"/>
    <w:rsid w:val="00123D06"/>
    <w:rsid w:val="001E1798"/>
    <w:rsid w:val="00241414"/>
    <w:rsid w:val="002A062B"/>
    <w:rsid w:val="002D58E6"/>
    <w:rsid w:val="003127B3"/>
    <w:rsid w:val="003431FE"/>
    <w:rsid w:val="00356BA0"/>
    <w:rsid w:val="00365643"/>
    <w:rsid w:val="003D7764"/>
    <w:rsid w:val="00407955"/>
    <w:rsid w:val="0045636B"/>
    <w:rsid w:val="004C7826"/>
    <w:rsid w:val="00520CFF"/>
    <w:rsid w:val="005521BA"/>
    <w:rsid w:val="005869F3"/>
    <w:rsid w:val="00644EE5"/>
    <w:rsid w:val="00667778"/>
    <w:rsid w:val="006B1F7B"/>
    <w:rsid w:val="006D3B6A"/>
    <w:rsid w:val="0073486D"/>
    <w:rsid w:val="00751E30"/>
    <w:rsid w:val="0082511C"/>
    <w:rsid w:val="008C3CF0"/>
    <w:rsid w:val="008F7B6C"/>
    <w:rsid w:val="0090358E"/>
    <w:rsid w:val="00927862"/>
    <w:rsid w:val="00977DB0"/>
    <w:rsid w:val="00993337"/>
    <w:rsid w:val="009F1798"/>
    <w:rsid w:val="009F6D10"/>
    <w:rsid w:val="00AD555A"/>
    <w:rsid w:val="00B46024"/>
    <w:rsid w:val="00BB173A"/>
    <w:rsid w:val="00BF7C02"/>
    <w:rsid w:val="00CC2D41"/>
    <w:rsid w:val="00CE2FBC"/>
    <w:rsid w:val="00D020B9"/>
    <w:rsid w:val="00D067E7"/>
    <w:rsid w:val="00D2243D"/>
    <w:rsid w:val="00D628F0"/>
    <w:rsid w:val="00DE3AAF"/>
    <w:rsid w:val="00EE13EA"/>
    <w:rsid w:val="00F5622E"/>
    <w:rsid w:val="00FE3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179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8">
      <a:dk1>
        <a:sysClr val="windowText" lastClr="000000"/>
      </a:dk1>
      <a:lt1>
        <a:srgbClr val="FFFFFF"/>
      </a:lt1>
      <a:dk2>
        <a:srgbClr val="2B143D"/>
      </a:dk2>
      <a:lt2>
        <a:srgbClr val="ECECEC"/>
      </a:lt2>
      <a:accent1>
        <a:srgbClr val="0070AD"/>
      </a:accent1>
      <a:accent2>
        <a:srgbClr val="12ABDB"/>
      </a:accent2>
      <a:accent3>
        <a:srgbClr val="2B143D"/>
      </a:accent3>
      <a:accent4>
        <a:srgbClr val="FF304C"/>
      </a:accent4>
      <a:accent5>
        <a:srgbClr val="95E616"/>
      </a:accent5>
      <a:accent6>
        <a:srgbClr val="00C37B"/>
      </a:accent6>
      <a:hlink>
        <a:srgbClr val="12ABDB"/>
      </a:hlink>
      <a:folHlink>
        <a:srgbClr val="12ABDB"/>
      </a:folHlink>
    </a:clrScheme>
    <a:fontScheme name="New-CG">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5AFD7B419CCB4D976809A25AC12EA7" ma:contentTypeVersion="3" ma:contentTypeDescription="Create a new document." ma:contentTypeScope="" ma:versionID="811b4af63e003222482e74df8608bad8">
  <xsd:schema xmlns:xsd="http://www.w3.org/2001/XMLSchema" xmlns:xs="http://www.w3.org/2001/XMLSchema" xmlns:p="http://schemas.microsoft.com/office/2006/metadata/properties" xmlns:ns2="208433f9-44af-4384-9888-a0adb91d42f7" targetNamespace="http://schemas.microsoft.com/office/2006/metadata/properties" ma:root="true" ma:fieldsID="3ccdd0af7529c1fa185f12b4758c8c06" ns2:_="">
    <xsd:import namespace="208433f9-44af-4384-9888-a0adb91d42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433f9-44af-4384-9888-a0adb91d4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Coe21</b:Tag>
    <b:SourceType>InternetSite</b:SourceType>
    <b:Guid>{C668F9CA-0F6A-4240-9247-1CEC2062C92D}</b:Guid>
    <b:Title>Wat is Snowflake en wat maakt het zo waardevol?</b:Title>
    <b:Year>2021</b:Year>
    <b:Author>
      <b:Author>
        <b:NameList>
          <b:Person>
            <b:Last>Eenbergen</b:Last>
            <b:First>Coen</b:First>
            <b:Middle>van</b:Middle>
          </b:Person>
        </b:NameList>
      </b:Author>
    </b:Author>
    <b:InternetSiteTitle>Techzine</b:InternetSiteTitle>
    <b:Month>Maart</b:Month>
    <b:Day>15</b:Day>
    <b:URL>https://www.techzine.nl/blogs/analytics/448191/wat-is-snowflake-wat-maakt-het-zo-waardevol/</b:URL>
    <b:RefOrder>7</b:RefOrder>
  </b:Source>
  <b:Source>
    <b:Tag>Sno25</b:Tag>
    <b:SourceType>InternetSite</b:SourceType>
    <b:Guid>{7B707AFD-CDD9-4358-ABAB-F8E3B025D876}</b:Guid>
    <b:Title>Constraints</b:Title>
    <b:Year>2025</b:Year>
    <b:Author>
      <b:Author>
        <b:Corporate>Snowflake docs constraints</b:Corporate>
      </b:Author>
    </b:Author>
    <b:InternetSiteTitle>Snowflake docs constraints</b:InternetSiteTitle>
    <b:URL>https://docs.snowflake.com/en/sql-reference/constraints</b:URL>
    <b:RefOrder>6</b:RefOrder>
  </b:Source>
  <b:Source>
    <b:Tag>Sno252</b:Tag>
    <b:SourceType>InternetSite</b:SourceType>
    <b:Guid>{9CF43BA4-3100-4433-A87B-7A50278753DE}</b:Guid>
    <b:Author>
      <b:Author>
        <b:Corporate>Snowflake docs semistructured data</b:Corporate>
      </b:Author>
    </b:Author>
    <b:Title>Semistructured data formats</b:Title>
    <b:InternetSiteTitle>Snowflake docs semistructured data</b:InternetSiteTitle>
    <b:Year>2025</b:Year>
    <b:URL>https://docs.snowflake.com/en/user-guide/semistructured-data-formats</b:URL>
    <b:RefOrder>2</b:RefOrder>
  </b:Source>
  <b:Source>
    <b:Tag>Sno</b:Tag>
    <b:SourceType>InternetSite</b:SourceType>
    <b:Guid>{130C3046-6B12-44E8-BEC8-D000DCFEE94C}</b:Guid>
    <b:Author>
      <b:Author>
        <b:Corporate>Snowflake docs supported cloud</b:Corporate>
      </b:Author>
    </b:Author>
    <b:Title>Supported Cloud Platforms</b:Title>
    <b:InternetSiteTitle>Snowflake docs supported cloud</b:InternetSiteTitle>
    <b:URL>https://docs.snowflake.com/en/user-guide/intro-cloud-platforms</b:URL>
    <b:Year>2025</b:Year>
    <b:RefOrder>1</b:RefOrder>
  </b:Source>
  <b:Source>
    <b:Tag>Sno253</b:Tag>
    <b:SourceType>InternetSite</b:SourceType>
    <b:Guid>{F73DD478-259E-42AA-B84A-76EDE386E67F}</b:Guid>
    <b:Author>
      <b:Author>
        <b:Corporate>Snowflake docs unstructured</b:Corporate>
      </b:Author>
    </b:Author>
    <b:Title>Unstructured intro</b:Title>
    <b:InternetSiteTitle>Snowflake docs unstructured</b:InternetSiteTitle>
    <b:Year>2025</b:Year>
    <b:URL>https://docs.snowflake.com/en/user-guide/unstructured-intro</b:URL>
    <b:RefOrder>3</b:RefOrder>
  </b:Source>
  <b:Source>
    <b:Tag>Sno25Eco</b:Tag>
    <b:SourceType>InternetSite</b:SourceType>
    <b:Guid>{ABB0837F-BF86-46BA-88F8-FFF9E9148111}</b:Guid>
    <b:Author>
      <b:Author>
        <b:Corporate>Snowflake docs ecosystem</b:Corporate>
      </b:Author>
    </b:Author>
    <b:Title>Ecosystem</b:Title>
    <b:InternetSiteTitle>Snowflake docs ecosystem</b:InternetSiteTitle>
    <b:Year>2025</b:Year>
    <b:URL>https://docs.snowflake.com/en/user-guide/ecosystem</b:URL>
    <b:RefOrder>5</b:RefOrder>
  </b:Source>
  <b:Source>
    <b:Tag>Sno25BC</b:Tag>
    <b:SourceType>InternetSite</b:SourceType>
    <b:Guid>{0BCC9E52-47BB-4D17-BD7D-7B4DA91EC296}</b:Guid>
    <b:Author>
      <b:Author>
        <b:Corporate>Snowflake docs business continuity</b:Corporate>
      </b:Author>
    </b:Author>
    <b:Title>Introduction to business continuity &amp; disaster recovery</b:Title>
    <b:InternetSiteTitle>Snowflake docs business continuity</b:InternetSiteTitle>
    <b:Year>2025</b:Year>
    <b:URL>https://docs.snowflake.com/en/user-guide/replication-intro</b:URL>
    <b:RefOrder>4</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B6B651F-F351-4577-BB7B-D367D66BD37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292D85-5042-4D86-8533-D8B50C5BE0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433f9-44af-4384-9888-a0adb91d4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08983C-5D4D-48BB-9F57-53EC5C966EC2}">
  <ds:schemaRefs>
    <ds:schemaRef ds:uri="http://schemas.openxmlformats.org/officeDocument/2006/bibliography"/>
  </ds:schemaRefs>
</ds:datastoreItem>
</file>

<file path=customXml/itemProps4.xml><?xml version="1.0" encoding="utf-8"?>
<ds:datastoreItem xmlns:ds="http://schemas.openxmlformats.org/officeDocument/2006/customXml" ds:itemID="{127A1799-7F25-4A2F-8DCF-045B5E87FD7F}">
  <ds:schemaRefs>
    <ds:schemaRef ds:uri="http://schemas.microsoft.com/sharepoint/v3/contenttype/forms"/>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Sogeti_Word-Standard</Template>
  <TotalTime>121</TotalTime>
  <Pages>6</Pages>
  <Words>1487</Words>
  <Characters>8480</Characters>
  <Application>Microsoft Office Word</Application>
  <DocSecurity>0</DocSecurity>
  <Lines>70</Lines>
  <Paragraphs>19</Paragraphs>
  <ScaleCrop>false</ScaleCrop>
  <HeadingPairs>
    <vt:vector size="8" baseType="variant">
      <vt:variant>
        <vt:lpstr>Title</vt:lpstr>
      </vt:variant>
      <vt:variant>
        <vt:i4>1</vt:i4>
      </vt:variant>
      <vt:variant>
        <vt:lpstr>Titel</vt:lpstr>
      </vt:variant>
      <vt:variant>
        <vt:i4>1</vt:i4>
      </vt:variant>
      <vt:variant>
        <vt:lpstr>Titre</vt:lpstr>
      </vt:variant>
      <vt:variant>
        <vt:i4>1</vt:i4>
      </vt:variant>
      <vt:variant>
        <vt:lpstr>Titres</vt:lpstr>
      </vt:variant>
      <vt:variant>
        <vt:i4>8</vt:i4>
      </vt:variant>
    </vt:vector>
  </HeadingPairs>
  <TitlesOfParts>
    <vt:vector size="11" baseType="lpstr">
      <vt:lpstr>Word Template</vt:lpstr>
      <vt:lpstr>Word Template</vt:lpstr>
      <vt:lpstr>Word Template</vt:lpstr>
      <vt:lpstr>&lt;Table of Contents</vt:lpstr>
      <vt:lpstr>Executive Summary </vt:lpstr>
      <vt:lpstr>    Heading 1</vt:lpstr>
      <vt:lpstr>        Heading 2</vt:lpstr>
      <vt:lpstr>    Charts</vt:lpstr>
      <vt:lpstr>    Table</vt:lpstr>
      <vt:lpstr>    Pullout</vt:lpstr>
      <vt:lpstr>    Resume</vt:lpstr>
    </vt:vector>
  </TitlesOfParts>
  <Company>Capgemini</Company>
  <LinksUpToDate>false</LinksUpToDate>
  <CharactersWithSpaces>9948</CharactersWithSpaces>
  <SharedDoc>false</SharedDoc>
  <HLinks>
    <vt:vector size="192" baseType="variant">
      <vt:variant>
        <vt:i4>2424893</vt:i4>
      </vt:variant>
      <vt:variant>
        <vt:i4>195</vt:i4>
      </vt:variant>
      <vt:variant>
        <vt:i4>0</vt:i4>
      </vt:variant>
      <vt:variant>
        <vt:i4>5</vt:i4>
      </vt:variant>
      <vt:variant>
        <vt:lpwstr>http://www.sogeti.com/</vt:lpwstr>
      </vt:variant>
      <vt:variant>
        <vt:lpwstr/>
      </vt:variant>
      <vt:variant>
        <vt:i4>1835071</vt:i4>
      </vt:variant>
      <vt:variant>
        <vt:i4>182</vt:i4>
      </vt:variant>
      <vt:variant>
        <vt:i4>0</vt:i4>
      </vt:variant>
      <vt:variant>
        <vt:i4>5</vt:i4>
      </vt:variant>
      <vt:variant>
        <vt:lpwstr/>
      </vt:variant>
      <vt:variant>
        <vt:lpwstr>_Toc211258906</vt:lpwstr>
      </vt:variant>
      <vt:variant>
        <vt:i4>1835071</vt:i4>
      </vt:variant>
      <vt:variant>
        <vt:i4>176</vt:i4>
      </vt:variant>
      <vt:variant>
        <vt:i4>0</vt:i4>
      </vt:variant>
      <vt:variant>
        <vt:i4>5</vt:i4>
      </vt:variant>
      <vt:variant>
        <vt:lpwstr/>
      </vt:variant>
      <vt:variant>
        <vt:lpwstr>_Toc211258905</vt:lpwstr>
      </vt:variant>
      <vt:variant>
        <vt:i4>1835071</vt:i4>
      </vt:variant>
      <vt:variant>
        <vt:i4>170</vt:i4>
      </vt:variant>
      <vt:variant>
        <vt:i4>0</vt:i4>
      </vt:variant>
      <vt:variant>
        <vt:i4>5</vt:i4>
      </vt:variant>
      <vt:variant>
        <vt:lpwstr/>
      </vt:variant>
      <vt:variant>
        <vt:lpwstr>_Toc211258904</vt:lpwstr>
      </vt:variant>
      <vt:variant>
        <vt:i4>1835071</vt:i4>
      </vt:variant>
      <vt:variant>
        <vt:i4>164</vt:i4>
      </vt:variant>
      <vt:variant>
        <vt:i4>0</vt:i4>
      </vt:variant>
      <vt:variant>
        <vt:i4>5</vt:i4>
      </vt:variant>
      <vt:variant>
        <vt:lpwstr/>
      </vt:variant>
      <vt:variant>
        <vt:lpwstr>_Toc211258903</vt:lpwstr>
      </vt:variant>
      <vt:variant>
        <vt:i4>1835071</vt:i4>
      </vt:variant>
      <vt:variant>
        <vt:i4>158</vt:i4>
      </vt:variant>
      <vt:variant>
        <vt:i4>0</vt:i4>
      </vt:variant>
      <vt:variant>
        <vt:i4>5</vt:i4>
      </vt:variant>
      <vt:variant>
        <vt:lpwstr/>
      </vt:variant>
      <vt:variant>
        <vt:lpwstr>_Toc211258902</vt:lpwstr>
      </vt:variant>
      <vt:variant>
        <vt:i4>1835071</vt:i4>
      </vt:variant>
      <vt:variant>
        <vt:i4>152</vt:i4>
      </vt:variant>
      <vt:variant>
        <vt:i4>0</vt:i4>
      </vt:variant>
      <vt:variant>
        <vt:i4>5</vt:i4>
      </vt:variant>
      <vt:variant>
        <vt:lpwstr/>
      </vt:variant>
      <vt:variant>
        <vt:lpwstr>_Toc211258901</vt:lpwstr>
      </vt:variant>
      <vt:variant>
        <vt:i4>1835071</vt:i4>
      </vt:variant>
      <vt:variant>
        <vt:i4>146</vt:i4>
      </vt:variant>
      <vt:variant>
        <vt:i4>0</vt:i4>
      </vt:variant>
      <vt:variant>
        <vt:i4>5</vt:i4>
      </vt:variant>
      <vt:variant>
        <vt:lpwstr/>
      </vt:variant>
      <vt:variant>
        <vt:lpwstr>_Toc211258900</vt:lpwstr>
      </vt:variant>
      <vt:variant>
        <vt:i4>1376318</vt:i4>
      </vt:variant>
      <vt:variant>
        <vt:i4>140</vt:i4>
      </vt:variant>
      <vt:variant>
        <vt:i4>0</vt:i4>
      </vt:variant>
      <vt:variant>
        <vt:i4>5</vt:i4>
      </vt:variant>
      <vt:variant>
        <vt:lpwstr/>
      </vt:variant>
      <vt:variant>
        <vt:lpwstr>_Toc211258899</vt:lpwstr>
      </vt:variant>
      <vt:variant>
        <vt:i4>1376318</vt:i4>
      </vt:variant>
      <vt:variant>
        <vt:i4>134</vt:i4>
      </vt:variant>
      <vt:variant>
        <vt:i4>0</vt:i4>
      </vt:variant>
      <vt:variant>
        <vt:i4>5</vt:i4>
      </vt:variant>
      <vt:variant>
        <vt:lpwstr/>
      </vt:variant>
      <vt:variant>
        <vt:lpwstr>_Toc211258898</vt:lpwstr>
      </vt:variant>
      <vt:variant>
        <vt:i4>1376318</vt:i4>
      </vt:variant>
      <vt:variant>
        <vt:i4>128</vt:i4>
      </vt:variant>
      <vt:variant>
        <vt:i4>0</vt:i4>
      </vt:variant>
      <vt:variant>
        <vt:i4>5</vt:i4>
      </vt:variant>
      <vt:variant>
        <vt:lpwstr/>
      </vt:variant>
      <vt:variant>
        <vt:lpwstr>_Toc211258897</vt:lpwstr>
      </vt:variant>
      <vt:variant>
        <vt:i4>1376318</vt:i4>
      </vt:variant>
      <vt:variant>
        <vt:i4>122</vt:i4>
      </vt:variant>
      <vt:variant>
        <vt:i4>0</vt:i4>
      </vt:variant>
      <vt:variant>
        <vt:i4>5</vt:i4>
      </vt:variant>
      <vt:variant>
        <vt:lpwstr/>
      </vt:variant>
      <vt:variant>
        <vt:lpwstr>_Toc211258896</vt:lpwstr>
      </vt:variant>
      <vt:variant>
        <vt:i4>1376318</vt:i4>
      </vt:variant>
      <vt:variant>
        <vt:i4>116</vt:i4>
      </vt:variant>
      <vt:variant>
        <vt:i4>0</vt:i4>
      </vt:variant>
      <vt:variant>
        <vt:i4>5</vt:i4>
      </vt:variant>
      <vt:variant>
        <vt:lpwstr/>
      </vt:variant>
      <vt:variant>
        <vt:lpwstr>_Toc211258895</vt:lpwstr>
      </vt:variant>
      <vt:variant>
        <vt:i4>1376318</vt:i4>
      </vt:variant>
      <vt:variant>
        <vt:i4>110</vt:i4>
      </vt:variant>
      <vt:variant>
        <vt:i4>0</vt:i4>
      </vt:variant>
      <vt:variant>
        <vt:i4>5</vt:i4>
      </vt:variant>
      <vt:variant>
        <vt:lpwstr/>
      </vt:variant>
      <vt:variant>
        <vt:lpwstr>_Toc211258894</vt:lpwstr>
      </vt:variant>
      <vt:variant>
        <vt:i4>1376318</vt:i4>
      </vt:variant>
      <vt:variant>
        <vt:i4>104</vt:i4>
      </vt:variant>
      <vt:variant>
        <vt:i4>0</vt:i4>
      </vt:variant>
      <vt:variant>
        <vt:i4>5</vt:i4>
      </vt:variant>
      <vt:variant>
        <vt:lpwstr/>
      </vt:variant>
      <vt:variant>
        <vt:lpwstr>_Toc211258893</vt:lpwstr>
      </vt:variant>
      <vt:variant>
        <vt:i4>1376318</vt:i4>
      </vt:variant>
      <vt:variant>
        <vt:i4>98</vt:i4>
      </vt:variant>
      <vt:variant>
        <vt:i4>0</vt:i4>
      </vt:variant>
      <vt:variant>
        <vt:i4>5</vt:i4>
      </vt:variant>
      <vt:variant>
        <vt:lpwstr/>
      </vt:variant>
      <vt:variant>
        <vt:lpwstr>_Toc211258892</vt:lpwstr>
      </vt:variant>
      <vt:variant>
        <vt:i4>1376318</vt:i4>
      </vt:variant>
      <vt:variant>
        <vt:i4>92</vt:i4>
      </vt:variant>
      <vt:variant>
        <vt:i4>0</vt:i4>
      </vt:variant>
      <vt:variant>
        <vt:i4>5</vt:i4>
      </vt:variant>
      <vt:variant>
        <vt:lpwstr/>
      </vt:variant>
      <vt:variant>
        <vt:lpwstr>_Toc211258891</vt:lpwstr>
      </vt:variant>
      <vt:variant>
        <vt:i4>1376318</vt:i4>
      </vt:variant>
      <vt:variant>
        <vt:i4>86</vt:i4>
      </vt:variant>
      <vt:variant>
        <vt:i4>0</vt:i4>
      </vt:variant>
      <vt:variant>
        <vt:i4>5</vt:i4>
      </vt:variant>
      <vt:variant>
        <vt:lpwstr/>
      </vt:variant>
      <vt:variant>
        <vt:lpwstr>_Toc211258890</vt:lpwstr>
      </vt:variant>
      <vt:variant>
        <vt:i4>1310782</vt:i4>
      </vt:variant>
      <vt:variant>
        <vt:i4>80</vt:i4>
      </vt:variant>
      <vt:variant>
        <vt:i4>0</vt:i4>
      </vt:variant>
      <vt:variant>
        <vt:i4>5</vt:i4>
      </vt:variant>
      <vt:variant>
        <vt:lpwstr/>
      </vt:variant>
      <vt:variant>
        <vt:lpwstr>_Toc211258889</vt:lpwstr>
      </vt:variant>
      <vt:variant>
        <vt:i4>1310782</vt:i4>
      </vt:variant>
      <vt:variant>
        <vt:i4>74</vt:i4>
      </vt:variant>
      <vt:variant>
        <vt:i4>0</vt:i4>
      </vt:variant>
      <vt:variant>
        <vt:i4>5</vt:i4>
      </vt:variant>
      <vt:variant>
        <vt:lpwstr/>
      </vt:variant>
      <vt:variant>
        <vt:lpwstr>_Toc211258888</vt:lpwstr>
      </vt:variant>
      <vt:variant>
        <vt:i4>1310782</vt:i4>
      </vt:variant>
      <vt:variant>
        <vt:i4>68</vt:i4>
      </vt:variant>
      <vt:variant>
        <vt:i4>0</vt:i4>
      </vt:variant>
      <vt:variant>
        <vt:i4>5</vt:i4>
      </vt:variant>
      <vt:variant>
        <vt:lpwstr/>
      </vt:variant>
      <vt:variant>
        <vt:lpwstr>_Toc211258887</vt:lpwstr>
      </vt:variant>
      <vt:variant>
        <vt:i4>1310782</vt:i4>
      </vt:variant>
      <vt:variant>
        <vt:i4>62</vt:i4>
      </vt:variant>
      <vt:variant>
        <vt:i4>0</vt:i4>
      </vt:variant>
      <vt:variant>
        <vt:i4>5</vt:i4>
      </vt:variant>
      <vt:variant>
        <vt:lpwstr/>
      </vt:variant>
      <vt:variant>
        <vt:lpwstr>_Toc211258886</vt:lpwstr>
      </vt:variant>
      <vt:variant>
        <vt:i4>1310782</vt:i4>
      </vt:variant>
      <vt:variant>
        <vt:i4>56</vt:i4>
      </vt:variant>
      <vt:variant>
        <vt:i4>0</vt:i4>
      </vt:variant>
      <vt:variant>
        <vt:i4>5</vt:i4>
      </vt:variant>
      <vt:variant>
        <vt:lpwstr/>
      </vt:variant>
      <vt:variant>
        <vt:lpwstr>_Toc211258885</vt:lpwstr>
      </vt:variant>
      <vt:variant>
        <vt:i4>1310782</vt:i4>
      </vt:variant>
      <vt:variant>
        <vt:i4>50</vt:i4>
      </vt:variant>
      <vt:variant>
        <vt:i4>0</vt:i4>
      </vt:variant>
      <vt:variant>
        <vt:i4>5</vt:i4>
      </vt:variant>
      <vt:variant>
        <vt:lpwstr/>
      </vt:variant>
      <vt:variant>
        <vt:lpwstr>_Toc211258884</vt:lpwstr>
      </vt:variant>
      <vt:variant>
        <vt:i4>1310782</vt:i4>
      </vt:variant>
      <vt:variant>
        <vt:i4>44</vt:i4>
      </vt:variant>
      <vt:variant>
        <vt:i4>0</vt:i4>
      </vt:variant>
      <vt:variant>
        <vt:i4>5</vt:i4>
      </vt:variant>
      <vt:variant>
        <vt:lpwstr/>
      </vt:variant>
      <vt:variant>
        <vt:lpwstr>_Toc211258883</vt:lpwstr>
      </vt:variant>
      <vt:variant>
        <vt:i4>1310782</vt:i4>
      </vt:variant>
      <vt:variant>
        <vt:i4>38</vt:i4>
      </vt:variant>
      <vt:variant>
        <vt:i4>0</vt:i4>
      </vt:variant>
      <vt:variant>
        <vt:i4>5</vt:i4>
      </vt:variant>
      <vt:variant>
        <vt:lpwstr/>
      </vt:variant>
      <vt:variant>
        <vt:lpwstr>_Toc211258882</vt:lpwstr>
      </vt:variant>
      <vt:variant>
        <vt:i4>1310782</vt:i4>
      </vt:variant>
      <vt:variant>
        <vt:i4>32</vt:i4>
      </vt:variant>
      <vt:variant>
        <vt:i4>0</vt:i4>
      </vt:variant>
      <vt:variant>
        <vt:i4>5</vt:i4>
      </vt:variant>
      <vt:variant>
        <vt:lpwstr/>
      </vt:variant>
      <vt:variant>
        <vt:lpwstr>_Toc211258881</vt:lpwstr>
      </vt:variant>
      <vt:variant>
        <vt:i4>1310782</vt:i4>
      </vt:variant>
      <vt:variant>
        <vt:i4>26</vt:i4>
      </vt:variant>
      <vt:variant>
        <vt:i4>0</vt:i4>
      </vt:variant>
      <vt:variant>
        <vt:i4>5</vt:i4>
      </vt:variant>
      <vt:variant>
        <vt:lpwstr/>
      </vt:variant>
      <vt:variant>
        <vt:lpwstr>_Toc211258880</vt:lpwstr>
      </vt:variant>
      <vt:variant>
        <vt:i4>1769534</vt:i4>
      </vt:variant>
      <vt:variant>
        <vt:i4>20</vt:i4>
      </vt:variant>
      <vt:variant>
        <vt:i4>0</vt:i4>
      </vt:variant>
      <vt:variant>
        <vt:i4>5</vt:i4>
      </vt:variant>
      <vt:variant>
        <vt:lpwstr/>
      </vt:variant>
      <vt:variant>
        <vt:lpwstr>_Toc211258879</vt:lpwstr>
      </vt:variant>
      <vt:variant>
        <vt:i4>1769534</vt:i4>
      </vt:variant>
      <vt:variant>
        <vt:i4>14</vt:i4>
      </vt:variant>
      <vt:variant>
        <vt:i4>0</vt:i4>
      </vt:variant>
      <vt:variant>
        <vt:i4>5</vt:i4>
      </vt:variant>
      <vt:variant>
        <vt:lpwstr/>
      </vt:variant>
      <vt:variant>
        <vt:lpwstr>_Toc211258878</vt:lpwstr>
      </vt:variant>
      <vt:variant>
        <vt:i4>1769534</vt:i4>
      </vt:variant>
      <vt:variant>
        <vt:i4>8</vt:i4>
      </vt:variant>
      <vt:variant>
        <vt:i4>0</vt:i4>
      </vt:variant>
      <vt:variant>
        <vt:i4>5</vt:i4>
      </vt:variant>
      <vt:variant>
        <vt:lpwstr/>
      </vt:variant>
      <vt:variant>
        <vt:lpwstr>_Toc211258877</vt:lpwstr>
      </vt:variant>
      <vt:variant>
        <vt:i4>1769534</vt:i4>
      </vt:variant>
      <vt:variant>
        <vt:i4>2</vt:i4>
      </vt:variant>
      <vt:variant>
        <vt:i4>0</vt:i4>
      </vt:variant>
      <vt:variant>
        <vt:i4>5</vt:i4>
      </vt:variant>
      <vt:variant>
        <vt:lpwstr/>
      </vt:variant>
      <vt:variant>
        <vt:lpwstr>_Toc211258876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subject/>
  <dc:creator>ed.tilsley@sogeti.com</dc:creator>
  <cp:keywords/>
  <dc:description>© 2019  Sogeti. All rights reserved.</dc:description>
  <cp:lastModifiedBy>Meijden, William van der</cp:lastModifiedBy>
  <cp:revision>81</cp:revision>
  <cp:lastPrinted>2018-09-05T21:17:00Z</cp:lastPrinted>
  <dcterms:created xsi:type="dcterms:W3CDTF">2025-10-23T09:36:00Z</dcterms:created>
  <dcterms:modified xsi:type="dcterms:W3CDTF">2026-03-30T14:28:00Z</dcterms:modified>
  <cp:category>MS WORD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0x010100085AFD7B419CCB4D976809A25AC12EA7</vt:lpwstr>
  </property>
</Properties>
</file>